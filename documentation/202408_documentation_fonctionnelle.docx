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AFD67" w14:textId="77777777" w:rsidR="003C7292" w:rsidRPr="009E6CBF" w:rsidRDefault="003C7292" w:rsidP="00420449">
      <w:pPr>
        <w:jc w:val="right"/>
        <w:rPr>
          <w:sz w:val="20"/>
          <w:szCs w:val="20"/>
        </w:rPr>
      </w:pPr>
    </w:p>
    <w:p w14:paraId="4248358E" w14:textId="7EC9673C" w:rsidR="00E3191F" w:rsidRPr="009E6CBF" w:rsidRDefault="001C1F66" w:rsidP="006F1C2B">
      <w:pPr>
        <w:pStyle w:val="Titre"/>
      </w:pPr>
      <w:r>
        <w:t>Documentation fonctionnelle</w:t>
      </w:r>
    </w:p>
    <w:p w14:paraId="673B59F5" w14:textId="77777777" w:rsidR="006F1C2B" w:rsidRPr="009E6CBF" w:rsidRDefault="006F1C2B" w:rsidP="006F1C2B">
      <w:r w:rsidRPr="009E6CB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942D81" wp14:editId="17A29FAF">
                <wp:simplePos x="0" y="0"/>
                <wp:positionH relativeFrom="margin">
                  <wp:align>center</wp:align>
                </wp:positionH>
                <wp:positionV relativeFrom="paragraph">
                  <wp:posOffset>130175</wp:posOffset>
                </wp:positionV>
                <wp:extent cx="2715556" cy="0"/>
                <wp:effectExtent l="0" t="0" r="0" b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55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line w14:anchorId="629B94A0" id="Connecteur droit 1" o:spid="_x0000_s1026" style="position:absolute;z-index:25163315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0.25pt" to="213.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" strokecolor="#714b67 [3205]" strokeweight=".5pt">
                <v:stroke joinstyle="miter"/>
                <w10:wrap anchorx="margin"/>
              </v:line>
            </w:pict>
          </mc:Fallback>
        </mc:AlternateContent>
      </w:r>
    </w:p>
    <w:p w14:paraId="6AF6EFE2" w14:textId="1A82AD87" w:rsidR="006F1C2B" w:rsidRPr="009E6CBF" w:rsidRDefault="00A224B7" w:rsidP="006F1C2B">
      <w:pPr>
        <w:pStyle w:val="Sous-titre"/>
        <w:rPr>
          <w:lang w:val="fr-FR"/>
        </w:rPr>
      </w:pPr>
      <w:r w:rsidRPr="00901393">
        <w:rPr>
          <w:lang w:val="fr-FR"/>
        </w:rPr>
        <w:t>CLIENT</w:t>
      </w:r>
      <w:r w:rsidR="000E052B" w:rsidRPr="00901393">
        <w:rPr>
          <w:lang w:val="fr-FR"/>
        </w:rPr>
        <w:t xml:space="preserve"> : </w:t>
      </w:r>
      <w:r w:rsidR="00901393" w:rsidRPr="00901393">
        <w:rPr>
          <w:lang w:val="fr-FR"/>
        </w:rPr>
        <w:t>CAPTIVEA</w:t>
      </w:r>
    </w:p>
    <w:p w14:paraId="1E5D8FD0" w14:textId="77777777" w:rsidR="00A224B7" w:rsidRPr="009E6CBF" w:rsidRDefault="00A224B7" w:rsidP="00A224B7"/>
    <w:p w14:paraId="0662E8D2" w14:textId="77777777" w:rsidR="00A224B7" w:rsidRPr="009E6CBF" w:rsidRDefault="00A224B7" w:rsidP="00A224B7"/>
    <w:p w14:paraId="1B8A73FE" w14:textId="77777777" w:rsidR="00A224B7" w:rsidRPr="009E6CBF" w:rsidRDefault="00A224B7" w:rsidP="00A224B7"/>
    <w:p w14:paraId="2990977D" w14:textId="77777777" w:rsidR="00A224B7" w:rsidRPr="009E6CBF" w:rsidRDefault="00A224B7" w:rsidP="00A224B7"/>
    <w:p w14:paraId="2B106370" w14:textId="77777777" w:rsidR="00A224B7" w:rsidRPr="009E6CBF" w:rsidRDefault="00A224B7" w:rsidP="00A224B7"/>
    <w:p w14:paraId="2EC38F0A" w14:textId="77777777" w:rsidR="00A224B7" w:rsidRPr="009E6CBF" w:rsidRDefault="00A224B7" w:rsidP="00A224B7"/>
    <w:p w14:paraId="1F5333D3" w14:textId="77777777" w:rsidR="00A224B7" w:rsidRPr="009E6CBF" w:rsidRDefault="00A224B7" w:rsidP="00A224B7">
      <w:pPr>
        <w:rPr>
          <w:b/>
          <w:bCs/>
          <w:color w:val="C00000"/>
          <w:sz w:val="36"/>
          <w:szCs w:val="36"/>
        </w:rPr>
      </w:pPr>
      <w:r w:rsidRPr="009E6CBF">
        <w:rPr>
          <w:b/>
          <w:bCs/>
          <w:color w:val="C00000"/>
          <w:sz w:val="36"/>
          <w:szCs w:val="36"/>
        </w:rPr>
        <w:t>Révisions</w:t>
      </w:r>
    </w:p>
    <w:tbl>
      <w:tblPr>
        <w:tblStyle w:val="TableauGrille4-Accentuation2"/>
        <w:tblW w:w="10485" w:type="dxa"/>
        <w:tblLook w:val="04A0" w:firstRow="1" w:lastRow="0" w:firstColumn="1" w:lastColumn="0" w:noHBand="0" w:noVBand="1"/>
      </w:tblPr>
      <w:tblGrid>
        <w:gridCol w:w="1129"/>
        <w:gridCol w:w="1985"/>
        <w:gridCol w:w="2551"/>
        <w:gridCol w:w="4820"/>
      </w:tblGrid>
      <w:tr w:rsidR="00A224B7" w:rsidRPr="009E6CBF" w14:paraId="3174A0F5" w14:textId="77777777" w:rsidTr="00A224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5F7DA2D" w14:textId="77777777" w:rsidR="00A224B7" w:rsidRPr="009E6CBF" w:rsidRDefault="00A224B7" w:rsidP="00A224B7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18"/>
              </w:rPr>
            </w:pPr>
            <w:r w:rsidRPr="009E6CBF">
              <w:rPr>
                <w:rFonts w:ascii="Arial" w:hAnsi="Arial" w:cs="Arial"/>
                <w:color w:val="FFFFFF" w:themeColor="background1"/>
                <w:sz w:val="20"/>
                <w:szCs w:val="18"/>
              </w:rPr>
              <w:t>Version</w:t>
            </w:r>
          </w:p>
        </w:tc>
        <w:tc>
          <w:tcPr>
            <w:tcW w:w="1985" w:type="dxa"/>
            <w:vAlign w:val="center"/>
          </w:tcPr>
          <w:p w14:paraId="2079D6DA" w14:textId="77777777" w:rsidR="00A224B7" w:rsidRPr="009E6CBF" w:rsidRDefault="00A224B7" w:rsidP="00A224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18"/>
              </w:rPr>
            </w:pPr>
            <w:r w:rsidRPr="009E6CBF">
              <w:rPr>
                <w:rFonts w:ascii="Arial" w:hAnsi="Arial" w:cs="Arial"/>
                <w:color w:val="FFFFFF" w:themeColor="background1"/>
                <w:sz w:val="20"/>
                <w:szCs w:val="18"/>
              </w:rPr>
              <w:t>Date</w:t>
            </w:r>
          </w:p>
        </w:tc>
        <w:tc>
          <w:tcPr>
            <w:tcW w:w="2551" w:type="dxa"/>
            <w:vAlign w:val="center"/>
          </w:tcPr>
          <w:p w14:paraId="7D342F40" w14:textId="77777777" w:rsidR="00A224B7" w:rsidRPr="009E6CBF" w:rsidRDefault="00A224B7" w:rsidP="00A224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18"/>
              </w:rPr>
            </w:pPr>
            <w:r w:rsidRPr="009E6CBF">
              <w:rPr>
                <w:rFonts w:ascii="Arial" w:hAnsi="Arial" w:cs="Arial"/>
                <w:color w:val="FFFFFF" w:themeColor="background1"/>
                <w:sz w:val="20"/>
                <w:szCs w:val="18"/>
              </w:rPr>
              <w:t>Contributeur</w:t>
            </w:r>
          </w:p>
        </w:tc>
        <w:tc>
          <w:tcPr>
            <w:tcW w:w="4820" w:type="dxa"/>
            <w:vAlign w:val="center"/>
          </w:tcPr>
          <w:p w14:paraId="5605A415" w14:textId="77777777" w:rsidR="00A224B7" w:rsidRPr="009E6CBF" w:rsidRDefault="00A224B7" w:rsidP="00A224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20"/>
                <w:szCs w:val="18"/>
              </w:rPr>
            </w:pPr>
            <w:r w:rsidRPr="009E6CBF">
              <w:rPr>
                <w:rFonts w:ascii="Arial" w:hAnsi="Arial" w:cs="Arial"/>
                <w:color w:val="FFFFFF" w:themeColor="background1"/>
                <w:sz w:val="20"/>
                <w:szCs w:val="18"/>
              </w:rPr>
              <w:t>Remarque</w:t>
            </w:r>
          </w:p>
        </w:tc>
      </w:tr>
      <w:tr w:rsidR="00A224B7" w:rsidRPr="009E6CBF" w14:paraId="5E0BA642" w14:textId="77777777" w:rsidTr="00A224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624F9CFC" w14:textId="77777777" w:rsidR="00A224B7" w:rsidRPr="009E6CBF" w:rsidRDefault="00A224B7" w:rsidP="00A224B7">
            <w:pPr>
              <w:jc w:val="center"/>
              <w:rPr>
                <w:rFonts w:ascii="Arial" w:hAnsi="Arial" w:cs="Arial"/>
                <w:sz w:val="20"/>
                <w:szCs w:val="18"/>
              </w:rPr>
            </w:pPr>
            <w:r w:rsidRPr="009E6CBF">
              <w:rPr>
                <w:rFonts w:ascii="Arial" w:hAnsi="Arial" w:cs="Arial"/>
                <w:sz w:val="20"/>
                <w:szCs w:val="18"/>
              </w:rPr>
              <w:t>1.0</w:t>
            </w:r>
          </w:p>
        </w:tc>
        <w:tc>
          <w:tcPr>
            <w:tcW w:w="1985" w:type="dxa"/>
            <w:vAlign w:val="center"/>
          </w:tcPr>
          <w:p w14:paraId="2346626A" w14:textId="120E1603" w:rsidR="00A224B7" w:rsidRPr="009E6CBF" w:rsidRDefault="001C1663" w:rsidP="00A224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20240822</w:t>
            </w:r>
          </w:p>
        </w:tc>
        <w:tc>
          <w:tcPr>
            <w:tcW w:w="2551" w:type="dxa"/>
            <w:vAlign w:val="center"/>
          </w:tcPr>
          <w:p w14:paraId="5E3A4171" w14:textId="533CAC38" w:rsidR="00A224B7" w:rsidRPr="009E6CBF" w:rsidRDefault="00A224B7" w:rsidP="00A224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 w:rsidRPr="009E6CBF">
              <w:rPr>
                <w:rFonts w:ascii="Arial" w:hAnsi="Arial" w:cs="Arial"/>
                <w:sz w:val="20"/>
                <w:szCs w:val="18"/>
              </w:rPr>
              <w:t>CAPTIVEA</w:t>
            </w:r>
            <w:r w:rsidR="00901393">
              <w:rPr>
                <w:rFonts w:ascii="Arial" w:hAnsi="Arial" w:cs="Arial"/>
                <w:sz w:val="20"/>
                <w:szCs w:val="18"/>
              </w:rPr>
              <w:t xml:space="preserve"> - JRO</w:t>
            </w:r>
          </w:p>
        </w:tc>
        <w:tc>
          <w:tcPr>
            <w:tcW w:w="4820" w:type="dxa"/>
            <w:vAlign w:val="center"/>
          </w:tcPr>
          <w:p w14:paraId="7BED6A15" w14:textId="77777777" w:rsidR="00A224B7" w:rsidRPr="009E6CBF" w:rsidRDefault="00A224B7" w:rsidP="00A224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 w:rsidRPr="009E6CBF">
              <w:rPr>
                <w:rFonts w:ascii="Arial" w:hAnsi="Arial" w:cs="Arial"/>
                <w:sz w:val="20"/>
                <w:szCs w:val="18"/>
              </w:rPr>
              <w:t>Modèle Captivea</w:t>
            </w:r>
          </w:p>
        </w:tc>
      </w:tr>
      <w:tr w:rsidR="00901393" w:rsidRPr="009E6CBF" w14:paraId="2BB5BD62" w14:textId="77777777" w:rsidTr="00A224B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7277E895" w14:textId="7A521BCB" w:rsidR="00901393" w:rsidRPr="009E6CBF" w:rsidRDefault="00901393" w:rsidP="00901393">
            <w:pPr>
              <w:jc w:val="center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1.2</w:t>
            </w:r>
          </w:p>
        </w:tc>
        <w:tc>
          <w:tcPr>
            <w:tcW w:w="1985" w:type="dxa"/>
            <w:vAlign w:val="center"/>
          </w:tcPr>
          <w:p w14:paraId="7D22858D" w14:textId="31D6F781" w:rsidR="00901393" w:rsidRDefault="00901393" w:rsidP="0090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20240</w:t>
            </w:r>
            <w:r>
              <w:rPr>
                <w:rFonts w:ascii="Arial" w:hAnsi="Arial" w:cs="Arial"/>
                <w:sz w:val="20"/>
                <w:szCs w:val="18"/>
              </w:rPr>
              <w:t>911</w:t>
            </w:r>
          </w:p>
        </w:tc>
        <w:tc>
          <w:tcPr>
            <w:tcW w:w="2551" w:type="dxa"/>
            <w:vAlign w:val="center"/>
          </w:tcPr>
          <w:p w14:paraId="306A61F1" w14:textId="6DB19147" w:rsidR="00901393" w:rsidRPr="009E6CBF" w:rsidRDefault="00901393" w:rsidP="0090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 w:rsidRPr="009E6CBF">
              <w:rPr>
                <w:rFonts w:ascii="Arial" w:hAnsi="Arial" w:cs="Arial"/>
                <w:sz w:val="20"/>
                <w:szCs w:val="18"/>
              </w:rPr>
              <w:t>CAPTIVEA</w:t>
            </w:r>
            <w:r>
              <w:rPr>
                <w:rFonts w:ascii="Arial" w:hAnsi="Arial" w:cs="Arial"/>
                <w:sz w:val="20"/>
                <w:szCs w:val="18"/>
              </w:rPr>
              <w:t xml:space="preserve"> - EJE</w:t>
            </w:r>
          </w:p>
        </w:tc>
        <w:tc>
          <w:tcPr>
            <w:tcW w:w="4820" w:type="dxa"/>
            <w:vAlign w:val="center"/>
          </w:tcPr>
          <w:p w14:paraId="7C3C2DCB" w14:textId="106C43A8" w:rsidR="00901393" w:rsidRPr="009E6CBF" w:rsidRDefault="00901393" w:rsidP="009013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 w:rsidRPr="009E6CBF">
              <w:rPr>
                <w:rFonts w:ascii="Arial" w:hAnsi="Arial" w:cs="Arial"/>
                <w:sz w:val="20"/>
                <w:szCs w:val="18"/>
              </w:rPr>
              <w:t>Modèle Captivea</w:t>
            </w:r>
          </w:p>
        </w:tc>
      </w:tr>
    </w:tbl>
    <w:p w14:paraId="7FF60AEA" w14:textId="77777777" w:rsidR="00A224B7" w:rsidRDefault="00A224B7" w:rsidP="00A224B7"/>
    <w:sdt>
      <w:sdtPr>
        <w:rPr>
          <w:rFonts w:asciiTheme="minorHAnsi" w:eastAsiaTheme="minorHAnsi" w:hAnsiTheme="minorHAnsi" w:cstheme="minorBidi"/>
          <w:b/>
          <w:bCs/>
          <w:color w:val="C00000"/>
          <w:sz w:val="22"/>
          <w:szCs w:val="22"/>
          <w:lang w:eastAsia="en-US"/>
        </w:rPr>
        <w:id w:val="515736917"/>
        <w:docPartObj>
          <w:docPartGallery w:val="Table of Contents"/>
          <w:docPartUnique/>
        </w:docPartObj>
      </w:sdtPr>
      <w:sdtEndPr>
        <w:rPr>
          <w:color w:val="212529" w:themeColor="text1"/>
        </w:rPr>
      </w:sdtEndPr>
      <w:sdtContent>
        <w:p w14:paraId="576FD9E8" w14:textId="43397C35" w:rsidR="00221293" w:rsidRPr="00221293" w:rsidRDefault="00221293">
          <w:pPr>
            <w:pStyle w:val="En-ttedetabledesmatires"/>
            <w:rPr>
              <w:b/>
              <w:bCs/>
              <w:color w:val="C00000"/>
            </w:rPr>
          </w:pPr>
          <w:r w:rsidRPr="00221293">
            <w:rPr>
              <w:b/>
              <w:bCs/>
              <w:color w:val="C00000"/>
            </w:rPr>
            <w:t>Table des matières</w:t>
          </w:r>
        </w:p>
        <w:p w14:paraId="1BE06A6F" w14:textId="70F616F5" w:rsidR="00F12431" w:rsidRDefault="00221293">
          <w:pPr>
            <w:pStyle w:val="TM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939530" w:history="1">
            <w:r w:rsidR="00F12431" w:rsidRPr="00BA665E">
              <w:rPr>
                <w:rStyle w:val="Lienhypertexte"/>
                <w:noProof/>
              </w:rPr>
              <w:t>1.</w:t>
            </w:r>
            <w:r w:rsidR="00F12431"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F12431" w:rsidRPr="00BA665E">
              <w:rPr>
                <w:rStyle w:val="Lienhypertexte"/>
                <w:noProof/>
              </w:rPr>
              <w:t>Création de formations avec l'ajout de sondages personnalisés</w:t>
            </w:r>
            <w:r w:rsidR="00F12431">
              <w:rPr>
                <w:noProof/>
                <w:webHidden/>
              </w:rPr>
              <w:tab/>
            </w:r>
            <w:r w:rsidR="00F12431">
              <w:rPr>
                <w:noProof/>
                <w:webHidden/>
              </w:rPr>
              <w:fldChar w:fldCharType="begin"/>
            </w:r>
            <w:r w:rsidR="00F12431">
              <w:rPr>
                <w:noProof/>
                <w:webHidden/>
              </w:rPr>
              <w:instrText xml:space="preserve"> PAGEREF _Toc176939530 \h </w:instrText>
            </w:r>
            <w:r w:rsidR="00F12431">
              <w:rPr>
                <w:noProof/>
                <w:webHidden/>
              </w:rPr>
            </w:r>
            <w:r w:rsidR="00F12431">
              <w:rPr>
                <w:noProof/>
                <w:webHidden/>
              </w:rPr>
              <w:fldChar w:fldCharType="separate"/>
            </w:r>
            <w:r w:rsidR="00F12431">
              <w:rPr>
                <w:noProof/>
                <w:webHidden/>
              </w:rPr>
              <w:t>2</w:t>
            </w:r>
            <w:r w:rsidR="00F12431">
              <w:rPr>
                <w:noProof/>
                <w:webHidden/>
              </w:rPr>
              <w:fldChar w:fldCharType="end"/>
            </w:r>
          </w:hyperlink>
        </w:p>
        <w:p w14:paraId="0B5FEDD5" w14:textId="55513873" w:rsidR="00F12431" w:rsidRDefault="00F12431">
          <w:pPr>
            <w:pStyle w:val="TM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6939531" w:history="1">
            <w:r w:rsidRPr="00BA665E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665E">
              <w:rPr>
                <w:rStyle w:val="Lienhypertexte"/>
                <w:noProof/>
              </w:rPr>
              <w:t>Création de la 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_Toc176939531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3BF1F" w14:textId="08ED235E" w:rsidR="00F12431" w:rsidRDefault="00F12431">
          <w:pPr>
            <w:pStyle w:val="TM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6939532" w:history="1">
            <w:r w:rsidRPr="00BA665E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665E">
              <w:rPr>
                <w:rStyle w:val="Lienhypertexte"/>
                <w:noProof/>
              </w:rPr>
              <w:t>Création des exercices avec sondage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_Toc176939532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7F1B0" w14:textId="0EBEB2A5" w:rsidR="00F12431" w:rsidRDefault="00F12431">
          <w:pPr>
            <w:pStyle w:val="TM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6939533" w:history="1">
            <w:r w:rsidRPr="00BA665E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665E">
              <w:rPr>
                <w:rStyle w:val="Lienhypertexte"/>
                <w:noProof/>
              </w:rPr>
              <w:t>Générer des domaines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_Toc176939533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FB64B" w14:textId="555CFA8A" w:rsidR="00F12431" w:rsidRDefault="00F12431">
          <w:pPr>
            <w:pStyle w:val="TM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6939534" w:history="1">
            <w:r w:rsidRPr="00BA665E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665E">
              <w:rPr>
                <w:rStyle w:val="Lienhypertexte"/>
                <w:noProof/>
              </w:rPr>
              <w:t>Activer le mode développeur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_Toc176939534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12E6B" w14:textId="145FEBB1" w:rsidR="00F12431" w:rsidRDefault="00F12431">
          <w:pPr>
            <w:pStyle w:val="TM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6939535" w:history="1">
            <w:r w:rsidRPr="00BA665E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665E">
              <w:rPr>
                <w:rStyle w:val="Lienhypertexte"/>
                <w:noProof/>
              </w:rPr>
              <w:t>Générer un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_Toc176939535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E8A2D" w14:textId="00CC4114" w:rsidR="00F12431" w:rsidRDefault="00F12431">
          <w:pPr>
            <w:pStyle w:val="TM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color w:val="auto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176939536" w:history="1">
            <w:r w:rsidRPr="00BA665E">
              <w:rPr>
                <w:rStyle w:val="Lienhypertexte"/>
                <w:noProof/>
                <w:highlight w:val="yellow"/>
              </w:rPr>
              <w:t>2.3</w:t>
            </w:r>
            <w:r>
              <w:rPr>
                <w:rFonts w:eastAsiaTheme="minorEastAsia"/>
                <w:noProof/>
                <w:color w:val="auto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A665E">
              <w:rPr>
                <w:rStyle w:val="Lienhypertexte"/>
                <w:noProof/>
                <w:highlight w:val="yellow"/>
              </w:rPr>
              <w:t>Utiliser le domaine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_Toc176939536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7058" w14:textId="7E27A8E0" w:rsidR="00221293" w:rsidRDefault="00221293">
          <w:r>
            <w:rPr>
              <w:b/>
              <w:bCs/>
            </w:rPr>
            <w:fldChar w:fldCharType="end"/>
          </w:r>
        </w:p>
      </w:sdtContent>
    </w:sdt>
    <w:p w14:paraId="38A4B7DF" w14:textId="77777777" w:rsidR="009603D2" w:rsidRDefault="009603D2" w:rsidP="00A224B7">
      <w:pPr>
        <w:rPr>
          <w:b/>
          <w:bCs/>
          <w:color w:val="C00000"/>
          <w:sz w:val="36"/>
          <w:szCs w:val="36"/>
        </w:rPr>
      </w:pPr>
    </w:p>
    <w:p w14:paraId="73FECC67" w14:textId="648986F2" w:rsidR="009603D2" w:rsidRDefault="008A1D25">
      <w:pPr>
        <w:rPr>
          <w:b/>
          <w:bCs/>
          <w:color w:val="C00000"/>
          <w:sz w:val="36"/>
          <w:szCs w:val="36"/>
        </w:rPr>
      </w:pPr>
      <w:r>
        <w:rPr>
          <w:b/>
          <w:bCs/>
          <w:color w:val="C00000"/>
          <w:sz w:val="36"/>
          <w:szCs w:val="36"/>
        </w:rPr>
        <w:br w:type="page"/>
      </w:r>
    </w:p>
    <w:p w14:paraId="3F9FB86B" w14:textId="26AC80AC" w:rsidR="001C1663" w:rsidRDefault="005F22CC" w:rsidP="005F22CC">
      <w:pPr>
        <w:pStyle w:val="Titre1"/>
      </w:pPr>
      <w:bookmarkStart w:id="0" w:name="_Toc176939530"/>
      <w:r w:rsidRPr="005F22CC">
        <w:lastRenderedPageBreak/>
        <w:t>Création de formations avec l'ajout de sondages personnalisés</w:t>
      </w:r>
      <w:bookmarkEnd w:id="0"/>
    </w:p>
    <w:p w14:paraId="7D3704FB" w14:textId="77777777" w:rsidR="00CA7255" w:rsidRDefault="00CA7255" w:rsidP="00CA7255"/>
    <w:p w14:paraId="5EA5063B" w14:textId="6FE18907" w:rsidR="00104360" w:rsidRDefault="00104360" w:rsidP="00104360">
      <w:pPr>
        <w:pStyle w:val="Titre2"/>
      </w:pPr>
      <w:bookmarkStart w:id="1" w:name="_Toc176939531"/>
      <w:r w:rsidRPr="00104360">
        <w:t>Création de la formation</w:t>
      </w:r>
      <w:bookmarkEnd w:id="1"/>
    </w:p>
    <w:p w14:paraId="3B4756BE" w14:textId="77777777" w:rsidR="00901393" w:rsidRDefault="00901393" w:rsidP="00901393"/>
    <w:p w14:paraId="78819B1D" w14:textId="4528AB56" w:rsidR="00901393" w:rsidRDefault="00901393" w:rsidP="00901393">
      <w:r>
        <w:t>Aller dans l’application elearning</w:t>
      </w:r>
    </w:p>
    <w:p w14:paraId="3121F834" w14:textId="2A34E43D" w:rsidR="00E5692D" w:rsidRDefault="00E5692D" w:rsidP="00901393">
      <w:r w:rsidRPr="00E5692D">
        <w:drawing>
          <wp:inline distT="0" distB="0" distL="0" distR="0" wp14:anchorId="4A24B3E1" wp14:editId="2AC7DC19">
            <wp:extent cx="6645910" cy="2462530"/>
            <wp:effectExtent l="0" t="0" r="2540" b="0"/>
            <wp:docPr id="1091227487" name="Image 1" descr="Une image contenant texte, capture d’écran, Icône d’ordinateur, Système d’exploita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27487" name="Image 1" descr="Une image contenant texte, capture d’écran, Icône d’ordinateur, Système d’exploitation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22CB" w14:textId="77777777" w:rsidR="00387E40" w:rsidRDefault="00387E40" w:rsidP="00901393"/>
    <w:p w14:paraId="77ECC8C0" w14:textId="11FA5D0A" w:rsidR="00387E40" w:rsidRDefault="00387E40" w:rsidP="00901393">
      <w:r>
        <w:t xml:space="preserve">Cliquer sur nouveau pour créer un nouveau contenu de formation </w:t>
      </w:r>
    </w:p>
    <w:p w14:paraId="630A4434" w14:textId="46ED90E0" w:rsidR="00387E40" w:rsidRPr="00901393" w:rsidRDefault="00387E40" w:rsidP="00901393">
      <w:r w:rsidRPr="00387E40">
        <w:drawing>
          <wp:inline distT="0" distB="0" distL="0" distR="0" wp14:anchorId="22DBAE07" wp14:editId="14B3E56F">
            <wp:extent cx="6645910" cy="1947545"/>
            <wp:effectExtent l="0" t="0" r="2540" b="0"/>
            <wp:docPr id="1562869286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69286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76B8" w14:textId="77777777" w:rsidR="00F12431" w:rsidRDefault="00F12431" w:rsidP="00F12431"/>
    <w:p w14:paraId="20F8084B" w14:textId="7C739245" w:rsidR="004E4505" w:rsidRDefault="004E4505" w:rsidP="00F12431">
      <w:r>
        <w:t xml:space="preserve">Donner un titre à votre formation </w:t>
      </w:r>
    </w:p>
    <w:p w14:paraId="612BA400" w14:textId="3C4D46CE" w:rsidR="004E4505" w:rsidRDefault="00D079A3" w:rsidP="00F12431">
      <w:r>
        <w:t>Ensuite vous pouvez mettre</w:t>
      </w:r>
      <w:r w:rsidR="005D04E2">
        <w:t xml:space="preserve"> le contenu que vous souhaitez dans votre formation</w:t>
      </w:r>
      <w:r w:rsidR="00284479">
        <w:t>.</w:t>
      </w:r>
      <w:r w:rsidR="00284479" w:rsidRPr="00284479">
        <w:t xml:space="preserve"> </w:t>
      </w:r>
      <w:r w:rsidR="00284479" w:rsidRPr="00284479">
        <w:t>Cliquez sur Ajouter une section pour répartir votre cours en différentes sections. Cliquez sur Ajouter du contenu pour créer du </w:t>
      </w:r>
      <w:hyperlink r:id="rId13" w:anchor="elearning-create-content" w:history="1">
        <w:r w:rsidR="00284479" w:rsidRPr="00284479">
          <w:t>contenu</w:t>
        </w:r>
      </w:hyperlink>
      <w:r w:rsidR="00284479" w:rsidRPr="00284479">
        <w:t xml:space="preserve">. Cliquez sur Ajouter la certification pour évaluer le niveau de compréhension de vos participants, certifier leurs compétences et les </w:t>
      </w:r>
      <w:r w:rsidR="00284479">
        <w:t>modifier</w:t>
      </w:r>
      <w:r w:rsidR="00284479" w:rsidRPr="00284479">
        <w:t>. La Certification fait partie de l’application </w:t>
      </w:r>
      <w:hyperlink r:id="rId14" w:history="1">
        <w:r w:rsidR="00284479" w:rsidRPr="00284479">
          <w:t>Sondages</w:t>
        </w:r>
      </w:hyperlink>
      <w:r w:rsidR="00284479" w:rsidRPr="00284479">
        <w:t>.</w:t>
      </w:r>
    </w:p>
    <w:p w14:paraId="35DE4715" w14:textId="363AA177" w:rsidR="005D04E2" w:rsidRDefault="005D04E2" w:rsidP="00F12431">
      <w:r>
        <w:t xml:space="preserve">Nous avons choisi de faire 1 premier article </w:t>
      </w:r>
    </w:p>
    <w:p w14:paraId="2CCF2925" w14:textId="7090BF4D" w:rsidR="002F7CCC" w:rsidRDefault="002F7CCC" w:rsidP="002F7CCC">
      <w:pPr>
        <w:pStyle w:val="Paragraphedeliste"/>
        <w:numPr>
          <w:ilvl w:val="0"/>
          <w:numId w:val="31"/>
        </w:numPr>
      </w:pPr>
      <w:r>
        <w:t xml:space="preserve">Nous avons ajouté une section </w:t>
      </w:r>
    </w:p>
    <w:p w14:paraId="1BF726F4" w14:textId="1634E623" w:rsidR="00D079A3" w:rsidRDefault="002F7CCC" w:rsidP="00F12431">
      <w:r w:rsidRPr="002F7CCC">
        <w:lastRenderedPageBreak/>
        <w:drawing>
          <wp:inline distT="0" distB="0" distL="0" distR="0" wp14:anchorId="066D8836" wp14:editId="5BCDAD8E">
            <wp:extent cx="6645910" cy="3113405"/>
            <wp:effectExtent l="0" t="0" r="2540" b="0"/>
            <wp:docPr id="104765797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5797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C79D" w14:textId="76CF5554" w:rsidR="002F7CCC" w:rsidRDefault="002F7CCC" w:rsidP="00F12431"/>
    <w:p w14:paraId="0639D479" w14:textId="5F9B2952" w:rsidR="002F7CCC" w:rsidRDefault="000330AE" w:rsidP="00F12431">
      <w:r>
        <w:t>Ensuite</w:t>
      </w:r>
      <w:r w:rsidR="002F7CCC">
        <w:t xml:space="preserve"> pour le contenu cliquer sur ajouter du contenu</w:t>
      </w:r>
      <w:r>
        <w:t>. Ici vous avez plusieurs options</w:t>
      </w:r>
    </w:p>
    <w:p w14:paraId="40E47765" w14:textId="77777777" w:rsidR="00994C38" w:rsidRDefault="00994C38" w:rsidP="00994C38">
      <w:pPr>
        <w:pStyle w:val="Paragraphedeliste"/>
        <w:numPr>
          <w:ilvl w:val="0"/>
          <w:numId w:val="31"/>
        </w:numPr>
      </w:pPr>
      <w:r>
        <w:t>Cours : sélectionnez le cours duquel votre contenu fait partie ;</w:t>
      </w:r>
    </w:p>
    <w:p w14:paraId="37E73420" w14:textId="77777777" w:rsidR="00994C38" w:rsidRDefault="00994C38" w:rsidP="00994C38">
      <w:pPr>
        <w:pStyle w:val="Paragraphedeliste"/>
        <w:numPr>
          <w:ilvl w:val="0"/>
          <w:numId w:val="31"/>
        </w:numPr>
      </w:pPr>
      <w:r>
        <w:t>Type de contenu : sélectionnez le type de votre contenu ;</w:t>
      </w:r>
    </w:p>
    <w:p w14:paraId="4BA6EA56" w14:textId="77777777" w:rsidR="00994C38" w:rsidRDefault="00994C38" w:rsidP="00994C38">
      <w:pPr>
        <w:pStyle w:val="Paragraphedeliste"/>
        <w:numPr>
          <w:ilvl w:val="0"/>
          <w:numId w:val="31"/>
        </w:numPr>
      </w:pPr>
      <w:r>
        <w:t>Responsable : ajoutez une personne responsable pour votre contenu ;</w:t>
      </w:r>
    </w:p>
    <w:p w14:paraId="7AD9DB67" w14:textId="77777777" w:rsidR="00994C38" w:rsidRDefault="00994C38" w:rsidP="00994C38">
      <w:pPr>
        <w:pStyle w:val="Paragraphedeliste"/>
        <w:numPr>
          <w:ilvl w:val="0"/>
          <w:numId w:val="31"/>
        </w:numPr>
      </w:pPr>
      <w:r>
        <w:t>Durée : indiquez le temps requis pour achever le cours ;</w:t>
      </w:r>
    </w:p>
    <w:p w14:paraId="7DD27C95" w14:textId="77777777" w:rsidR="00994C38" w:rsidRDefault="00994C38" w:rsidP="00994C38">
      <w:pPr>
        <w:pStyle w:val="Paragraphedeliste"/>
        <w:numPr>
          <w:ilvl w:val="0"/>
          <w:numId w:val="31"/>
        </w:numPr>
      </w:pPr>
      <w:r>
        <w:t>Autoriser le téléchargement : autorisez les utilisateurs à télécharger le contenu de la diapositive. Cette option n’est visible que lorsque le contenu est un document ;</w:t>
      </w:r>
    </w:p>
    <w:p w14:paraId="065348D5" w14:textId="53BC6744" w:rsidR="00994C38" w:rsidRDefault="00994C38" w:rsidP="00994C38">
      <w:pPr>
        <w:pStyle w:val="Paragraphedeliste"/>
        <w:numPr>
          <w:ilvl w:val="0"/>
          <w:numId w:val="31"/>
        </w:numPr>
      </w:pPr>
      <w:r>
        <w:t>Autoriser l’aperçu : le cours est accessible à tout le monde.</w:t>
      </w:r>
    </w:p>
    <w:p w14:paraId="441DBE8A" w14:textId="470359FD" w:rsidR="00994C38" w:rsidRDefault="005F2C8B" w:rsidP="00994C38">
      <w:r w:rsidRPr="005F2C8B">
        <w:t>https://chatgpt.com/c/66e15b0b-e0e4-800c-bb01-013a03617cf9</w:t>
      </w:r>
    </w:p>
    <w:p w14:paraId="44237F96" w14:textId="77777777" w:rsidR="00994C38" w:rsidRDefault="00994C38" w:rsidP="00994C38">
      <w:r>
        <w:t># de vues publiques : affiche le nombre de vues des participants non inscrits ;</w:t>
      </w:r>
    </w:p>
    <w:p w14:paraId="20E273F6" w14:textId="77777777" w:rsidR="00994C38" w:rsidRDefault="00994C38" w:rsidP="00994C38"/>
    <w:p w14:paraId="3B50E2B4" w14:textId="2A876F5F" w:rsidR="00284479" w:rsidRDefault="00994C38" w:rsidP="00994C38">
      <w:r>
        <w:t># total des vues : affiche le nombre total de vues (participants inscrits et non inscrits).</w:t>
      </w:r>
    </w:p>
    <w:p w14:paraId="717A61F8" w14:textId="7F9DC0BB" w:rsidR="000330AE" w:rsidRPr="00F12431" w:rsidRDefault="000330AE" w:rsidP="00F12431">
      <w:r w:rsidRPr="000330AE">
        <w:drawing>
          <wp:inline distT="0" distB="0" distL="0" distR="0" wp14:anchorId="61F7B86C" wp14:editId="6CF415CD">
            <wp:extent cx="6645910" cy="2314575"/>
            <wp:effectExtent l="0" t="0" r="2540" b="9525"/>
            <wp:docPr id="760625826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25826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BEF4" w14:textId="6BFF679D" w:rsidR="00BA1216" w:rsidRDefault="00BA1216" w:rsidP="00104360">
      <w:pPr>
        <w:pStyle w:val="Titre2"/>
      </w:pPr>
      <w:bookmarkStart w:id="2" w:name="_Toc176939532"/>
      <w:r w:rsidRPr="00104360">
        <w:rPr>
          <w:rStyle w:val="Titre2Car"/>
          <w:b/>
          <w:bCs/>
        </w:rPr>
        <w:t>Création</w:t>
      </w:r>
      <w:r w:rsidRPr="00104360">
        <w:t xml:space="preserve"> des exercices avec sondage</w:t>
      </w:r>
      <w:bookmarkEnd w:id="2"/>
      <w:r w:rsidRPr="00104360">
        <w:t xml:space="preserve"> </w:t>
      </w:r>
    </w:p>
    <w:p w14:paraId="0CFDE623" w14:textId="77777777" w:rsidR="00F12431" w:rsidRPr="00F12431" w:rsidRDefault="00F12431" w:rsidP="00F12431"/>
    <w:p w14:paraId="66919BB6" w14:textId="6DE14C56" w:rsidR="00CA7255" w:rsidRDefault="000C2207" w:rsidP="00CA7255">
      <w:r>
        <w:lastRenderedPageBreak/>
        <w:t xml:space="preserve">Aller dans </w:t>
      </w:r>
      <w:r w:rsidR="00E64399">
        <w:t>l’app</w:t>
      </w:r>
      <w:r w:rsidR="005E40F0">
        <w:t xml:space="preserve">lication </w:t>
      </w:r>
      <w:r w:rsidR="00E64399">
        <w:t>sondage</w:t>
      </w:r>
      <w:r>
        <w:t xml:space="preserve"> </w:t>
      </w:r>
    </w:p>
    <w:p w14:paraId="34E995DE" w14:textId="1155E796" w:rsidR="000C2207" w:rsidRPr="00CA7255" w:rsidRDefault="002220DB" w:rsidP="00CA7255">
      <w:r w:rsidRPr="002220DB">
        <w:drawing>
          <wp:inline distT="0" distB="0" distL="0" distR="0" wp14:anchorId="27A2233C" wp14:editId="35E3CDA0">
            <wp:extent cx="6645910" cy="1969770"/>
            <wp:effectExtent l="0" t="0" r="2540" b="0"/>
            <wp:docPr id="1080648649" name="Image 1" descr="Une image contenant texte, capture d’écran, Système d’exploitation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48649" name="Image 1" descr="Une image contenant texte, capture d’écran, Système d’exploitation, Icône d’ordinateur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7E3E" w14:textId="77777777" w:rsidR="00FE57BE" w:rsidRDefault="00FE57BE" w:rsidP="00FE57BE"/>
    <w:p w14:paraId="5FA24A78" w14:textId="70BBFBA6" w:rsidR="00BF0E92" w:rsidRDefault="00BF0E92" w:rsidP="00FE57BE">
      <w:r>
        <w:t>Cliquer sur nouveau pour créer un nouveau sondage</w:t>
      </w:r>
    </w:p>
    <w:p w14:paraId="26DBEDA1" w14:textId="02E55A78" w:rsidR="00BF0E92" w:rsidRDefault="00BF0E92" w:rsidP="00FE57BE">
      <w:r w:rsidRPr="00BF0E92">
        <w:drawing>
          <wp:inline distT="0" distB="0" distL="0" distR="0" wp14:anchorId="33CC52AF" wp14:editId="2199B586">
            <wp:extent cx="6645910" cy="2097405"/>
            <wp:effectExtent l="0" t="0" r="2540" b="0"/>
            <wp:docPr id="653086430" name="Image 1" descr="Une image contenant texte, capture d’écran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86430" name="Image 1" descr="Une image contenant texte, capture d’écran, nombre, ligne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BF2C" w14:textId="77777777" w:rsidR="00BA1216" w:rsidRDefault="00BA1216" w:rsidP="00FE57BE"/>
    <w:p w14:paraId="530EB487" w14:textId="0C7CB5CF" w:rsidR="00BA1216" w:rsidRPr="00FE57BE" w:rsidRDefault="00BA1216" w:rsidP="00FE57BE">
      <w:r>
        <w:t>Le</w:t>
      </w:r>
    </w:p>
    <w:p w14:paraId="206EC808" w14:textId="269C8DBE" w:rsidR="00894E70" w:rsidRPr="00894E70" w:rsidRDefault="005E73BD" w:rsidP="00894E70">
      <w:pPr>
        <w:pStyle w:val="Titre1"/>
      </w:pPr>
      <w:bookmarkStart w:id="3" w:name="_Toc176939533"/>
      <w:r>
        <w:t>Générer des domaines</w:t>
      </w:r>
      <w:bookmarkEnd w:id="3"/>
    </w:p>
    <w:p w14:paraId="14CA09C2" w14:textId="641E2BF1" w:rsidR="00D01CC1" w:rsidRPr="00104360" w:rsidRDefault="000D471F" w:rsidP="000D471F">
      <w:pPr>
        <w:pStyle w:val="Titre2"/>
      </w:pPr>
      <w:bookmarkStart w:id="4" w:name="_Toc176939534"/>
      <w:r w:rsidRPr="00104360">
        <w:t>Activer le mode développeur</w:t>
      </w:r>
      <w:bookmarkEnd w:id="4"/>
    </w:p>
    <w:p w14:paraId="6119F63D" w14:textId="1285097F" w:rsidR="00FD766A" w:rsidRDefault="00FD766A" w:rsidP="00A41C52">
      <w:pPr>
        <w:spacing w:before="240" w:after="120"/>
      </w:pPr>
      <w:r>
        <w:t>Afin de générer un domaine, le mode développeur doit être activé.</w:t>
      </w:r>
    </w:p>
    <w:p w14:paraId="40BB30FE" w14:textId="77777777" w:rsidR="00A41C52" w:rsidRDefault="00FD766A" w:rsidP="00A41C52">
      <w:pPr>
        <w:spacing w:after="0"/>
      </w:pPr>
      <w:r>
        <w:t>Pour cela</w:t>
      </w:r>
      <w:r w:rsidR="00A41C52">
        <w:t> :</w:t>
      </w:r>
    </w:p>
    <w:p w14:paraId="6FD04207" w14:textId="23995469" w:rsidR="00FD766A" w:rsidRDefault="00A41C52" w:rsidP="00A41C52">
      <w:pPr>
        <w:pStyle w:val="Paragraphedeliste"/>
        <w:numPr>
          <w:ilvl w:val="0"/>
          <w:numId w:val="26"/>
        </w:numPr>
      </w:pPr>
      <w:r>
        <w:t>S</w:t>
      </w:r>
      <w:r w:rsidR="00FD766A">
        <w:t xml:space="preserve">e rendre dans l’app </w:t>
      </w:r>
      <w:r w:rsidR="00C07F81">
        <w:t>« Paramètres »</w:t>
      </w:r>
    </w:p>
    <w:p w14:paraId="04283516" w14:textId="3528A32E" w:rsidR="00A41C52" w:rsidRDefault="00A41C52" w:rsidP="00A41C52">
      <w:pPr>
        <w:pStyle w:val="Paragraphedeliste"/>
        <w:numPr>
          <w:ilvl w:val="0"/>
          <w:numId w:val="26"/>
        </w:numPr>
      </w:pPr>
      <w:r>
        <w:t>Tout en bas de l’écran « Paramètres généraux »</w:t>
      </w:r>
    </w:p>
    <w:p w14:paraId="38C11F68" w14:textId="36485503" w:rsidR="00A41C52" w:rsidRDefault="00A41C52" w:rsidP="00A41C52">
      <w:pPr>
        <w:pStyle w:val="Paragraphedeliste"/>
        <w:numPr>
          <w:ilvl w:val="0"/>
          <w:numId w:val="26"/>
        </w:numPr>
      </w:pPr>
      <w:r>
        <w:t>Cliquer sur « Activer le mode développeur »</w:t>
      </w:r>
    </w:p>
    <w:p w14:paraId="55BF78D3" w14:textId="52CBC6FC" w:rsidR="00A41C52" w:rsidRDefault="00D01CC1" w:rsidP="00A41C52">
      <w:r w:rsidRPr="00D01CC1">
        <w:rPr>
          <w:noProof/>
        </w:rPr>
        <w:lastRenderedPageBreak/>
        <w:drawing>
          <wp:inline distT="0" distB="0" distL="0" distR="0" wp14:anchorId="6E9DA323" wp14:editId="58C82D77">
            <wp:extent cx="6645910" cy="3078480"/>
            <wp:effectExtent l="0" t="0" r="2540" b="7620"/>
            <wp:docPr id="720276283" name="Image 2" descr="Une image contenant texte, logiciel, Icône d’ordinateur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6283" name="Image 2" descr="Une image contenant texte, logiciel, Icône d’ordinateur, Page web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A04A" w14:textId="46CCEBA6" w:rsidR="000D471F" w:rsidRDefault="000D471F" w:rsidP="000D471F">
      <w:pPr>
        <w:pStyle w:val="Titre2"/>
      </w:pPr>
      <w:bookmarkStart w:id="5" w:name="_Toc176939535"/>
      <w:r>
        <w:t>Générer un domaine</w:t>
      </w:r>
      <w:bookmarkEnd w:id="5"/>
    </w:p>
    <w:p w14:paraId="0D34ABBF" w14:textId="3CC5B8A5" w:rsidR="0003548A" w:rsidRDefault="00E403B1" w:rsidP="000D471F">
      <w:pPr>
        <w:spacing w:before="240" w:after="120"/>
      </w:pPr>
      <w:r>
        <w:t xml:space="preserve">Sur l’écran d’accueil de Odoo, </w:t>
      </w:r>
      <w:r w:rsidR="000D61A3">
        <w:t>cliquer sur l’application</w:t>
      </w:r>
      <w:r w:rsidR="00231DF6">
        <w:t> : « Domain Maker »</w:t>
      </w:r>
    </w:p>
    <w:p w14:paraId="480583C2" w14:textId="039FFB4C" w:rsidR="000D471F" w:rsidRDefault="006F3BB1" w:rsidP="00C07F81">
      <w:r w:rsidRPr="006F3BB1">
        <w:rPr>
          <w:noProof/>
        </w:rPr>
        <w:drawing>
          <wp:inline distT="0" distB="0" distL="0" distR="0" wp14:anchorId="2B784C28" wp14:editId="107C2ACC">
            <wp:extent cx="6645910" cy="1710055"/>
            <wp:effectExtent l="0" t="0" r="2540" b="4445"/>
            <wp:docPr id="742754024" name="Image 3" descr="Une image contenant texte, capture d’écran, Logiciel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54024" name="Image 3" descr="Une image contenant texte, capture d’écran, Logiciel multimédia, logiciel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4DDA" w14:textId="2365D2D1" w:rsidR="006F3BB1" w:rsidRDefault="000D61A3" w:rsidP="000D61A3">
      <w:pPr>
        <w:pStyle w:val="Paragraphedeliste"/>
        <w:numPr>
          <w:ilvl w:val="0"/>
          <w:numId w:val="27"/>
        </w:numPr>
      </w:pPr>
      <w:r>
        <w:t>Renseigner le modèle sur lequel on souhaite faire le domaine.</w:t>
      </w:r>
      <w:r w:rsidR="002D3811">
        <w:br/>
      </w:r>
      <w:r w:rsidR="002D3811" w:rsidRPr="002D3811">
        <w:rPr>
          <w:i/>
          <w:iCs/>
        </w:rPr>
        <w:t>Par exemple « Contact » ou « Bon de commande »</w:t>
      </w:r>
    </w:p>
    <w:p w14:paraId="2AF0B70F" w14:textId="7EE80C0E" w:rsidR="002D3811" w:rsidRDefault="00A34E95" w:rsidP="000D61A3">
      <w:pPr>
        <w:pStyle w:val="Paragraphedeliste"/>
        <w:numPr>
          <w:ilvl w:val="0"/>
          <w:numId w:val="27"/>
        </w:numPr>
      </w:pPr>
      <w:r>
        <w:t>Dans le champ code, cliquer sur le bouton « Ajouter un filtre »</w:t>
      </w:r>
    </w:p>
    <w:p w14:paraId="1824897A" w14:textId="50E3F1C0" w:rsidR="00A30864" w:rsidRDefault="00E13407" w:rsidP="00125EA4">
      <w:pPr>
        <w:pStyle w:val="Paragraphedeliste"/>
        <w:numPr>
          <w:ilvl w:val="0"/>
          <w:numId w:val="27"/>
        </w:numPr>
      </w:pPr>
      <w:r>
        <w:t xml:space="preserve">Par défaut le filtre proposé est ID = 1. </w:t>
      </w:r>
      <w:r w:rsidR="00FD724A">
        <w:br/>
      </w:r>
      <w:r>
        <w:t>Vous pouvez cliquer sur le « ID » pour le modifier et sélectionner le champ sur lequel on souhaite faire le filtre.</w:t>
      </w:r>
    </w:p>
    <w:p w14:paraId="0100A5FD" w14:textId="100BB761" w:rsidR="001F788E" w:rsidRDefault="001F788E" w:rsidP="001F788E">
      <w:r w:rsidRPr="001F788E">
        <w:rPr>
          <w:noProof/>
        </w:rPr>
        <w:drawing>
          <wp:inline distT="0" distB="0" distL="0" distR="0" wp14:anchorId="2C86C8B9" wp14:editId="0D0DC130">
            <wp:extent cx="6645910" cy="2516505"/>
            <wp:effectExtent l="0" t="0" r="2540" b="0"/>
            <wp:docPr id="1304655648" name="Image 4" descr="Une image contenant texte, logiciel, Page web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55648" name="Image 4" descr="Une image contenant texte, logiciel, Page web, Icône d’ordinateur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76FB" w14:textId="63685FBB" w:rsidR="00D75861" w:rsidRDefault="00FD724A" w:rsidP="005B6335">
      <w:pPr>
        <w:pStyle w:val="Paragraphedeliste"/>
        <w:numPr>
          <w:ilvl w:val="0"/>
          <w:numId w:val="27"/>
        </w:numPr>
      </w:pPr>
      <w:r>
        <w:lastRenderedPageBreak/>
        <w:t>Il faut ensuite sélectionner l’opérateur à choisir.</w:t>
      </w:r>
      <w:r>
        <w:br/>
        <w:t>Attention il peut être différent selon les types de champs.</w:t>
      </w:r>
    </w:p>
    <w:p w14:paraId="084C9F6C" w14:textId="48D73688" w:rsidR="00FD724A" w:rsidRDefault="005231CD" w:rsidP="00FD724A">
      <w:r w:rsidRPr="005231CD">
        <w:rPr>
          <w:noProof/>
        </w:rPr>
        <w:drawing>
          <wp:inline distT="0" distB="0" distL="0" distR="0" wp14:anchorId="0353E59D" wp14:editId="0894BA9C">
            <wp:extent cx="6645910" cy="1547495"/>
            <wp:effectExtent l="0" t="0" r="2540" b="0"/>
            <wp:docPr id="252340486" name="Image 6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40486" name="Image 6" descr="Une image contenant texte, capture d’écran, logiciel, Page web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A617" w14:textId="56ABD005" w:rsidR="005231CD" w:rsidRDefault="005231CD" w:rsidP="005231CD">
      <w:pPr>
        <w:pStyle w:val="Paragraphedeliste"/>
        <w:numPr>
          <w:ilvl w:val="0"/>
          <w:numId w:val="27"/>
        </w:numPr>
      </w:pPr>
      <w:r>
        <w:t xml:space="preserve">Il faut ensuite choisir le résultat attendu dans le champ choisi à l’étape </w:t>
      </w:r>
      <w:r w:rsidR="00976983">
        <w:t>3.</w:t>
      </w:r>
      <w:r w:rsidR="00CC6273">
        <w:br/>
        <w:t>Attention il peut s’agir d’une sélection ou d’un texte à renseigner selon le type de champ choisi.</w:t>
      </w:r>
    </w:p>
    <w:p w14:paraId="73FCFF7B" w14:textId="68B6A4D1" w:rsidR="00976983" w:rsidRDefault="006759A2" w:rsidP="00976983">
      <w:r w:rsidRPr="006759A2">
        <w:rPr>
          <w:noProof/>
        </w:rPr>
        <w:drawing>
          <wp:inline distT="0" distB="0" distL="0" distR="0" wp14:anchorId="41DDD5DE" wp14:editId="398986DC">
            <wp:extent cx="6645910" cy="1549400"/>
            <wp:effectExtent l="0" t="0" r="2540" b="0"/>
            <wp:docPr id="738510681" name="Image 7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10681" name="Image 7" descr="Une image contenant texte, capture d’écran, logiciel, Page web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47E8" w14:textId="394E19D9" w:rsidR="0007470E" w:rsidRDefault="0007470E">
      <w:r>
        <w:br w:type="page"/>
      </w:r>
    </w:p>
    <w:p w14:paraId="18DA3E38" w14:textId="0A7575E5" w:rsidR="00125EA4" w:rsidRDefault="00430615" w:rsidP="00A30864">
      <w:pPr>
        <w:rPr>
          <w:i/>
          <w:iCs/>
        </w:rPr>
      </w:pPr>
      <w:r w:rsidRPr="00A30864">
        <w:rPr>
          <w:i/>
          <w:iCs/>
        </w:rPr>
        <w:lastRenderedPageBreak/>
        <w:t>Par exemple on souhaite faire un domaine pour identifier un contact</w:t>
      </w:r>
      <w:r w:rsidR="00125EA4" w:rsidRPr="00A30864">
        <w:rPr>
          <w:i/>
          <w:iCs/>
        </w:rPr>
        <w:t> </w:t>
      </w:r>
      <w:r w:rsidRPr="00A30864">
        <w:rPr>
          <w:i/>
          <w:iCs/>
        </w:rPr>
        <w:t xml:space="preserve">de type particulier </w:t>
      </w:r>
      <w:r w:rsidR="00125EA4" w:rsidRPr="00A30864">
        <w:rPr>
          <w:i/>
          <w:iCs/>
        </w:rPr>
        <w:t>ET</w:t>
      </w:r>
      <w:r w:rsidRPr="00A30864">
        <w:rPr>
          <w:i/>
          <w:iCs/>
        </w:rPr>
        <w:t xml:space="preserve"> dont le numéro est</w:t>
      </w:r>
      <w:r w:rsidR="00AD1A7D" w:rsidRPr="00A30864">
        <w:rPr>
          <w:i/>
          <w:iCs/>
        </w:rPr>
        <w:t xml:space="preserve"> « 01 23 45 67 89 »</w:t>
      </w:r>
      <w:r w:rsidR="00125EA4" w:rsidRPr="00A30864">
        <w:rPr>
          <w:i/>
          <w:iCs/>
        </w:rPr>
        <w:t xml:space="preserve"> ET</w:t>
      </w:r>
      <w:r w:rsidRPr="00A30864">
        <w:rPr>
          <w:i/>
          <w:iCs/>
        </w:rPr>
        <w:t xml:space="preserve"> qui habite en France </w:t>
      </w:r>
      <w:r w:rsidR="00125EA4" w:rsidRPr="00A30864">
        <w:rPr>
          <w:i/>
          <w:iCs/>
        </w:rPr>
        <w:t>OU</w:t>
      </w:r>
      <w:r w:rsidRPr="00A30864">
        <w:rPr>
          <w:i/>
          <w:iCs/>
        </w:rPr>
        <w:t xml:space="preserve"> en Suisse</w:t>
      </w:r>
      <w:r w:rsidR="006268D4" w:rsidRPr="00A30864">
        <w:rPr>
          <w:i/>
          <w:iCs/>
        </w:rPr>
        <w:t>.</w:t>
      </w:r>
    </w:p>
    <w:p w14:paraId="2A05945D" w14:textId="5969F313" w:rsidR="00071921" w:rsidRPr="00071921" w:rsidRDefault="00D75861" w:rsidP="00A30864">
      <w:r w:rsidRPr="00D75861">
        <w:rPr>
          <w:noProof/>
        </w:rPr>
        <w:drawing>
          <wp:inline distT="0" distB="0" distL="0" distR="0" wp14:anchorId="509EF34C" wp14:editId="5900B03A">
            <wp:extent cx="6645910" cy="2785110"/>
            <wp:effectExtent l="0" t="0" r="2540" b="0"/>
            <wp:docPr id="814872017" name="Image 5" descr="Une image contenant texte, logiciel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72017" name="Image 5" descr="Une image contenant texte, logiciel, capture d’écran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7C9A" w14:textId="3CA0C733" w:rsidR="00A30864" w:rsidRDefault="00C45FFD" w:rsidP="00A30864">
      <w:r>
        <w:t xml:space="preserve">Quelques boutons à connaitre : </w:t>
      </w:r>
    </w:p>
    <w:p w14:paraId="7BE9070A" w14:textId="5A4A223A" w:rsidR="00160403" w:rsidRPr="00886B77" w:rsidRDefault="00160403" w:rsidP="00160403">
      <w:pPr>
        <w:pStyle w:val="Paragraphedeliste"/>
        <w:numPr>
          <w:ilvl w:val="0"/>
          <w:numId w:val="28"/>
        </w:numPr>
        <w:rPr>
          <w:color w:val="BA131A" w:themeColor="accent1"/>
        </w:rPr>
      </w:pPr>
      <w:r w:rsidRPr="00886B77">
        <w:rPr>
          <w:color w:val="BA131A" w:themeColor="accent1"/>
        </w:rPr>
        <w:t>Permet d’ajouter une règle de filtre</w:t>
      </w:r>
    </w:p>
    <w:p w14:paraId="256B26AD" w14:textId="4E394F3D" w:rsidR="00160403" w:rsidRPr="00886B77" w:rsidRDefault="00160403" w:rsidP="00160403">
      <w:pPr>
        <w:pStyle w:val="Paragraphedeliste"/>
        <w:numPr>
          <w:ilvl w:val="0"/>
          <w:numId w:val="28"/>
        </w:numPr>
        <w:rPr>
          <w:color w:val="00B0F0"/>
        </w:rPr>
      </w:pPr>
      <w:r w:rsidRPr="00886B77">
        <w:rPr>
          <w:color w:val="00B0F0"/>
        </w:rPr>
        <w:t>Permet de supprimer une règle de filtre</w:t>
      </w:r>
    </w:p>
    <w:p w14:paraId="5F6C718D" w14:textId="4109DBC2" w:rsidR="00160403" w:rsidRPr="00DD633B" w:rsidRDefault="00160403" w:rsidP="00160403">
      <w:pPr>
        <w:pStyle w:val="Paragraphedeliste"/>
        <w:numPr>
          <w:ilvl w:val="0"/>
          <w:numId w:val="28"/>
        </w:numPr>
        <w:rPr>
          <w:color w:val="538135" w:themeColor="accent6" w:themeShade="BF"/>
        </w:rPr>
      </w:pPr>
      <w:r w:rsidRPr="00DD633B">
        <w:rPr>
          <w:color w:val="538135" w:themeColor="accent6" w:themeShade="BF"/>
        </w:rPr>
        <w:t xml:space="preserve">Permet d’ajouter </w:t>
      </w:r>
      <w:r w:rsidR="00ED760A">
        <w:rPr>
          <w:color w:val="538135" w:themeColor="accent6" w:themeShade="BF"/>
        </w:rPr>
        <w:t>un nouveau groupe de filtre</w:t>
      </w:r>
    </w:p>
    <w:p w14:paraId="1A01AE55" w14:textId="2D1E943E" w:rsidR="00160403" w:rsidRPr="00DD633B" w:rsidRDefault="00160403" w:rsidP="00160403">
      <w:pPr>
        <w:pStyle w:val="Paragraphedeliste"/>
        <w:numPr>
          <w:ilvl w:val="0"/>
          <w:numId w:val="28"/>
        </w:numPr>
        <w:rPr>
          <w:color w:val="FF6600"/>
        </w:rPr>
      </w:pPr>
      <w:r w:rsidRPr="00DD633B">
        <w:rPr>
          <w:color w:val="FF6600"/>
        </w:rPr>
        <w:t xml:space="preserve">Permet de </w:t>
      </w:r>
      <w:r w:rsidR="00073595" w:rsidRPr="00DD633B">
        <w:rPr>
          <w:color w:val="FF6600"/>
        </w:rPr>
        <w:t>choisir si les règles s</w:t>
      </w:r>
      <w:r w:rsidR="00941071" w:rsidRPr="00DD633B">
        <w:rPr>
          <w:color w:val="FF6600"/>
        </w:rPr>
        <w:t>’additionnes ou</w:t>
      </w:r>
      <w:r w:rsidR="0084765E" w:rsidRPr="00DD633B">
        <w:rPr>
          <w:color w:val="FF6600"/>
        </w:rPr>
        <w:t xml:space="preserve"> se conditionne (règles de</w:t>
      </w:r>
      <w:r w:rsidRPr="00DD633B">
        <w:rPr>
          <w:color w:val="FF6600"/>
        </w:rPr>
        <w:t xml:space="preserve"> ET/OU </w:t>
      </w:r>
      <w:r w:rsidR="0084765E" w:rsidRPr="00DD633B">
        <w:rPr>
          <w:color w:val="FF6600"/>
        </w:rPr>
        <w:t>entre les filtres)</w:t>
      </w:r>
    </w:p>
    <w:p w14:paraId="5807CFB8" w14:textId="7DB89866" w:rsidR="005325A6" w:rsidRDefault="00886B77" w:rsidP="00A30864">
      <w:r w:rsidRPr="00886B77">
        <w:rPr>
          <w:noProof/>
        </w:rPr>
        <w:drawing>
          <wp:inline distT="0" distB="0" distL="0" distR="0" wp14:anchorId="2DBB8DC5" wp14:editId="4BB26B38">
            <wp:extent cx="6645910" cy="2801620"/>
            <wp:effectExtent l="0" t="0" r="2540" b="0"/>
            <wp:docPr id="1717248701" name="Image 9" descr="Une image contenant texte, logiciel, Logiciel multimédia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48701" name="Image 9" descr="Une image contenant texte, logiciel, Logiciel multimédia, Icône d’ordinateur&#10;&#10;Description générée automatiquement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9FCE" w14:textId="77777777" w:rsidR="005325A6" w:rsidRDefault="005325A6" w:rsidP="00A30864"/>
    <w:p w14:paraId="40D838EC" w14:textId="1E5FAC5F" w:rsidR="00231DF6" w:rsidRPr="000D471F" w:rsidRDefault="000D471F" w:rsidP="000D471F">
      <w:pPr>
        <w:pStyle w:val="Titre2"/>
        <w:rPr>
          <w:highlight w:val="yellow"/>
        </w:rPr>
      </w:pPr>
      <w:bookmarkStart w:id="6" w:name="_Toc176939536"/>
      <w:r w:rsidRPr="000D471F">
        <w:rPr>
          <w:highlight w:val="yellow"/>
        </w:rPr>
        <w:t>Utiliser le domaine</w:t>
      </w:r>
      <w:bookmarkEnd w:id="6"/>
    </w:p>
    <w:p w14:paraId="46DF68EC" w14:textId="4D923EF7" w:rsidR="000D471F" w:rsidRPr="000D471F" w:rsidRDefault="000D471F" w:rsidP="000D471F">
      <w:pPr>
        <w:spacing w:before="240" w:after="120"/>
        <w:rPr>
          <w:i/>
          <w:iCs/>
        </w:rPr>
      </w:pPr>
      <w:r w:rsidRPr="000D471F">
        <w:rPr>
          <w:i/>
          <w:iCs/>
        </w:rPr>
        <w:t>A rédiger</w:t>
      </w:r>
    </w:p>
    <w:p w14:paraId="71BF33E7" w14:textId="77777777" w:rsidR="0003548A" w:rsidRPr="0003548A" w:rsidRDefault="0003548A" w:rsidP="0003548A"/>
    <w:sectPr w:rsidR="0003548A" w:rsidRPr="0003548A" w:rsidSect="006A30F9">
      <w:pgSz w:w="11906" w:h="16838"/>
      <w:pgMar w:top="1277" w:right="720" w:bottom="720" w:left="720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6FE981" w14:textId="77777777" w:rsidR="00EC2D5C" w:rsidRDefault="00EC2D5C" w:rsidP="0013660F">
      <w:pPr>
        <w:spacing w:after="0" w:line="240" w:lineRule="auto"/>
      </w:pPr>
      <w:r>
        <w:separator/>
      </w:r>
    </w:p>
  </w:endnote>
  <w:endnote w:type="continuationSeparator" w:id="0">
    <w:p w14:paraId="49132995" w14:textId="77777777" w:rsidR="00EC2D5C" w:rsidRDefault="00EC2D5C" w:rsidP="0013660F">
      <w:pPr>
        <w:spacing w:after="0" w:line="240" w:lineRule="auto"/>
      </w:pPr>
      <w:r>
        <w:continuationSeparator/>
      </w:r>
    </w:p>
  </w:endnote>
  <w:endnote w:type="continuationNotice" w:id="1">
    <w:p w14:paraId="4E110D95" w14:textId="77777777" w:rsidR="00EC2D5C" w:rsidRDefault="00EC2D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Neue Condens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79A3C1" w14:textId="77777777" w:rsidR="00EC2D5C" w:rsidRDefault="00EC2D5C" w:rsidP="0013660F">
      <w:pPr>
        <w:spacing w:after="0" w:line="240" w:lineRule="auto"/>
      </w:pPr>
      <w:r>
        <w:separator/>
      </w:r>
    </w:p>
  </w:footnote>
  <w:footnote w:type="continuationSeparator" w:id="0">
    <w:p w14:paraId="44AA0966" w14:textId="77777777" w:rsidR="00EC2D5C" w:rsidRDefault="00EC2D5C" w:rsidP="0013660F">
      <w:pPr>
        <w:spacing w:after="0" w:line="240" w:lineRule="auto"/>
      </w:pPr>
      <w:r>
        <w:continuationSeparator/>
      </w:r>
    </w:p>
  </w:footnote>
  <w:footnote w:type="continuationNotice" w:id="1">
    <w:p w14:paraId="4D2BD03F" w14:textId="77777777" w:rsidR="00EC2D5C" w:rsidRDefault="00EC2D5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F1A3A"/>
    <w:multiLevelType w:val="hybridMultilevel"/>
    <w:tmpl w:val="CEEA742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06E9"/>
    <w:multiLevelType w:val="hybridMultilevel"/>
    <w:tmpl w:val="B23E87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54C3D"/>
    <w:multiLevelType w:val="hybridMultilevel"/>
    <w:tmpl w:val="EF9E47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021EE"/>
    <w:multiLevelType w:val="hybridMultilevel"/>
    <w:tmpl w:val="A11C5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1652E"/>
    <w:multiLevelType w:val="hybridMultilevel"/>
    <w:tmpl w:val="E9C6D3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B7484"/>
    <w:multiLevelType w:val="multilevel"/>
    <w:tmpl w:val="A98037C8"/>
    <w:lvl w:ilvl="0">
      <w:start w:val="1"/>
      <w:numFmt w:val="bullet"/>
      <w:pStyle w:val="Listepuces"/>
      <w:lvlText w:val=""/>
      <w:lvlJc w:val="left"/>
      <w:pPr>
        <w:tabs>
          <w:tab w:val="num" w:pos="2268"/>
        </w:tabs>
        <w:ind w:left="2268" w:hanging="425"/>
      </w:pPr>
      <w:rPr>
        <w:rFonts w:ascii="Wingdings 3" w:hAnsi="Wingdings 3" w:hint="default"/>
        <w:b/>
        <w:i w:val="0"/>
        <w:color w:val="8F8F8F" w:themeColor="text2"/>
        <w:sz w:val="16"/>
      </w:rPr>
    </w:lvl>
    <w:lvl w:ilvl="1">
      <w:start w:val="1"/>
      <w:numFmt w:val="bullet"/>
      <w:pStyle w:val="Listepuces2"/>
      <w:lvlText w:val=""/>
      <w:lvlJc w:val="left"/>
      <w:pPr>
        <w:tabs>
          <w:tab w:val="num" w:pos="2552"/>
        </w:tabs>
        <w:ind w:left="2552" w:hanging="283"/>
      </w:pPr>
      <w:rPr>
        <w:rFonts w:ascii="Wingdings" w:hAnsi="Wingdings" w:hint="default"/>
        <w:color w:val="8F8F8F" w:themeColor="text2"/>
        <w:sz w:val="12"/>
      </w:rPr>
    </w:lvl>
    <w:lvl w:ilvl="2">
      <w:start w:val="1"/>
      <w:numFmt w:val="bullet"/>
      <w:pStyle w:val="Listepuces3"/>
      <w:lvlText w:val="-"/>
      <w:lvlJc w:val="left"/>
      <w:pPr>
        <w:tabs>
          <w:tab w:val="num" w:pos="2835"/>
        </w:tabs>
        <w:ind w:left="2836" w:hanging="283"/>
      </w:pPr>
      <w:rPr>
        <w:rFonts w:ascii="Arial" w:hAnsi="Arial" w:hint="default"/>
        <w:color w:val="8F8F8F" w:themeColor="text2"/>
        <w:sz w:val="20"/>
      </w:rPr>
    </w:lvl>
    <w:lvl w:ilvl="3">
      <w:start w:val="1"/>
      <w:numFmt w:val="bullet"/>
      <w:lvlText w:val=""/>
      <w:lvlJc w:val="left"/>
      <w:pPr>
        <w:tabs>
          <w:tab w:val="num" w:pos="3119"/>
        </w:tabs>
        <w:ind w:left="3120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○"/>
      <w:lvlJc w:val="left"/>
      <w:pPr>
        <w:tabs>
          <w:tab w:val="num" w:pos="3402"/>
        </w:tabs>
        <w:ind w:left="3404" w:hanging="283"/>
      </w:pPr>
      <w:rPr>
        <w:rFonts w:ascii="Times New Roman" w:hAnsi="Times New Roman" w:cs="Times New Roman" w:hint="default"/>
        <w:color w:val="auto"/>
        <w:sz w:val="12"/>
      </w:rPr>
    </w:lvl>
    <w:lvl w:ilvl="5">
      <w:start w:val="1"/>
      <w:numFmt w:val="bullet"/>
      <w:lvlText w:val=""/>
      <w:lvlJc w:val="left"/>
      <w:pPr>
        <w:tabs>
          <w:tab w:val="num" w:pos="3686"/>
        </w:tabs>
        <w:ind w:left="3688" w:hanging="286"/>
      </w:pPr>
      <w:rPr>
        <w:rFonts w:ascii="Wingdings" w:hAnsi="Wingdings" w:hint="default"/>
        <w:color w:val="auto"/>
      </w:rPr>
    </w:lvl>
    <w:lvl w:ilvl="6">
      <w:start w:val="1"/>
      <w:numFmt w:val="bullet"/>
      <w:lvlText w:val=""/>
      <w:lvlJc w:val="left"/>
      <w:pPr>
        <w:tabs>
          <w:tab w:val="num" w:pos="3969"/>
        </w:tabs>
        <w:ind w:left="3969" w:hanging="283"/>
      </w:pPr>
      <w:rPr>
        <w:rFonts w:ascii="Symbol" w:hAnsi="Symbol" w:hint="default"/>
        <w:color w:val="auto"/>
      </w:rPr>
    </w:lvl>
    <w:lvl w:ilvl="7">
      <w:start w:val="1"/>
      <w:numFmt w:val="bullet"/>
      <w:lvlText w:val=""/>
      <w:lvlJc w:val="left"/>
      <w:pPr>
        <w:tabs>
          <w:tab w:val="num" w:pos="4253"/>
        </w:tabs>
        <w:ind w:left="4253" w:hanging="284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4536"/>
        </w:tabs>
        <w:ind w:left="4536" w:hanging="283"/>
      </w:pPr>
      <w:rPr>
        <w:rFonts w:ascii="Symbol" w:hAnsi="Symbol" w:hint="default"/>
        <w:color w:val="auto"/>
      </w:rPr>
    </w:lvl>
  </w:abstractNum>
  <w:abstractNum w:abstractNumId="6" w15:restartNumberingAfterBreak="0">
    <w:nsid w:val="1AB13D4B"/>
    <w:multiLevelType w:val="hybridMultilevel"/>
    <w:tmpl w:val="5BAAE7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11A75"/>
    <w:multiLevelType w:val="hybridMultilevel"/>
    <w:tmpl w:val="5B600B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B7985"/>
    <w:multiLevelType w:val="hybridMultilevel"/>
    <w:tmpl w:val="4EF0B1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5AED"/>
    <w:multiLevelType w:val="hybridMultilevel"/>
    <w:tmpl w:val="F530E0B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D3FDA"/>
    <w:multiLevelType w:val="hybridMultilevel"/>
    <w:tmpl w:val="A242427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A2137"/>
    <w:multiLevelType w:val="hybridMultilevel"/>
    <w:tmpl w:val="D3563C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02C44"/>
    <w:multiLevelType w:val="hybridMultilevel"/>
    <w:tmpl w:val="D97874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876EB9"/>
    <w:multiLevelType w:val="hybridMultilevel"/>
    <w:tmpl w:val="F90276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7152"/>
    <w:multiLevelType w:val="hybridMultilevel"/>
    <w:tmpl w:val="3E743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685EBA"/>
    <w:multiLevelType w:val="hybridMultilevel"/>
    <w:tmpl w:val="7C24E4B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A61480"/>
    <w:multiLevelType w:val="multilevel"/>
    <w:tmpl w:val="992A5192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  <w:rPr>
        <w:rFonts w:ascii="Roboto" w:hAnsi="Roboto" w:hint="default"/>
        <w:b/>
        <w:sz w:val="28"/>
        <w:szCs w:val="28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97A3BAA"/>
    <w:multiLevelType w:val="hybridMultilevel"/>
    <w:tmpl w:val="65F624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577243"/>
    <w:multiLevelType w:val="hybridMultilevel"/>
    <w:tmpl w:val="8F1806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24DC9"/>
    <w:multiLevelType w:val="hybridMultilevel"/>
    <w:tmpl w:val="CEB227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9005F3"/>
    <w:multiLevelType w:val="hybridMultilevel"/>
    <w:tmpl w:val="A37E90D4"/>
    <w:lvl w:ilvl="0" w:tplc="D65C07EA">
      <w:start w:val="1"/>
      <w:numFmt w:val="bullet"/>
      <w:pStyle w:val="Listestyle"/>
      <w:lvlText w:val="&gt;"/>
      <w:lvlJc w:val="left"/>
      <w:pPr>
        <w:ind w:left="720" w:hanging="360"/>
      </w:pPr>
      <w:rPr>
        <w:rFonts w:ascii="Tahoma" w:hAnsi="Tahoma" w:hint="default"/>
        <w:color w:val="BA131A" w:themeColor="accent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147085"/>
    <w:multiLevelType w:val="hybridMultilevel"/>
    <w:tmpl w:val="E9AC2262"/>
    <w:lvl w:ilvl="0" w:tplc="42484B72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26E3D"/>
    <w:multiLevelType w:val="hybridMultilevel"/>
    <w:tmpl w:val="EC3699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F45E6"/>
    <w:multiLevelType w:val="hybridMultilevel"/>
    <w:tmpl w:val="A83A58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AE057B"/>
    <w:multiLevelType w:val="hybridMultilevel"/>
    <w:tmpl w:val="C3E24A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D300F8"/>
    <w:multiLevelType w:val="hybridMultilevel"/>
    <w:tmpl w:val="CD4A4E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65F3A"/>
    <w:multiLevelType w:val="hybridMultilevel"/>
    <w:tmpl w:val="D96695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D236A4"/>
    <w:multiLevelType w:val="hybridMultilevel"/>
    <w:tmpl w:val="FAAC1E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04C81"/>
    <w:multiLevelType w:val="hybridMultilevel"/>
    <w:tmpl w:val="54BC1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410289">
    <w:abstractNumId w:val="16"/>
  </w:num>
  <w:num w:numId="2" w16cid:durableId="164051368">
    <w:abstractNumId w:val="20"/>
  </w:num>
  <w:num w:numId="3" w16cid:durableId="975571363">
    <w:abstractNumId w:val="27"/>
  </w:num>
  <w:num w:numId="4" w16cid:durableId="518079038">
    <w:abstractNumId w:val="5"/>
  </w:num>
  <w:num w:numId="5" w16cid:durableId="169568700">
    <w:abstractNumId w:val="24"/>
  </w:num>
  <w:num w:numId="6" w16cid:durableId="954095576">
    <w:abstractNumId w:val="1"/>
  </w:num>
  <w:num w:numId="7" w16cid:durableId="1017346481">
    <w:abstractNumId w:val="4"/>
  </w:num>
  <w:num w:numId="8" w16cid:durableId="728963459">
    <w:abstractNumId w:val="14"/>
  </w:num>
  <w:num w:numId="9" w16cid:durableId="174149058">
    <w:abstractNumId w:val="28"/>
  </w:num>
  <w:num w:numId="10" w16cid:durableId="1671562342">
    <w:abstractNumId w:val="23"/>
  </w:num>
  <w:num w:numId="11" w16cid:durableId="1896037859">
    <w:abstractNumId w:val="3"/>
  </w:num>
  <w:num w:numId="12" w16cid:durableId="58676461">
    <w:abstractNumId w:val="2"/>
  </w:num>
  <w:num w:numId="13" w16cid:durableId="1340082054">
    <w:abstractNumId w:val="17"/>
  </w:num>
  <w:num w:numId="14" w16cid:durableId="451637259">
    <w:abstractNumId w:val="12"/>
  </w:num>
  <w:num w:numId="15" w16cid:durableId="1352490101">
    <w:abstractNumId w:val="11"/>
  </w:num>
  <w:num w:numId="16" w16cid:durableId="2120290478">
    <w:abstractNumId w:val="10"/>
  </w:num>
  <w:num w:numId="17" w16cid:durableId="1404646471">
    <w:abstractNumId w:val="15"/>
  </w:num>
  <w:num w:numId="18" w16cid:durableId="999431655">
    <w:abstractNumId w:val="22"/>
  </w:num>
  <w:num w:numId="19" w16cid:durableId="1106846547">
    <w:abstractNumId w:val="25"/>
  </w:num>
  <w:num w:numId="20" w16cid:durableId="1271473017">
    <w:abstractNumId w:val="0"/>
  </w:num>
  <w:num w:numId="21" w16cid:durableId="787049860">
    <w:abstractNumId w:val="6"/>
  </w:num>
  <w:num w:numId="22" w16cid:durableId="1596279723">
    <w:abstractNumId w:val="13"/>
  </w:num>
  <w:num w:numId="23" w16cid:durableId="1518275765">
    <w:abstractNumId w:val="7"/>
  </w:num>
  <w:num w:numId="24" w16cid:durableId="1067729921">
    <w:abstractNumId w:val="9"/>
  </w:num>
  <w:num w:numId="25" w16cid:durableId="173615905">
    <w:abstractNumId w:val="19"/>
  </w:num>
  <w:num w:numId="26" w16cid:durableId="1268655735">
    <w:abstractNumId w:val="26"/>
  </w:num>
  <w:num w:numId="27" w16cid:durableId="358941570">
    <w:abstractNumId w:val="18"/>
  </w:num>
  <w:num w:numId="28" w16cid:durableId="717242436">
    <w:abstractNumId w:val="8"/>
  </w:num>
  <w:num w:numId="29" w16cid:durableId="1242909404">
    <w:abstractNumId w:val="16"/>
  </w:num>
  <w:num w:numId="30" w16cid:durableId="1757314750">
    <w:abstractNumId w:val="16"/>
  </w:num>
  <w:num w:numId="31" w16cid:durableId="993412414">
    <w:abstractNumId w:val="2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F8"/>
    <w:rsid w:val="000006B2"/>
    <w:rsid w:val="00005C98"/>
    <w:rsid w:val="00007CD9"/>
    <w:rsid w:val="0001569F"/>
    <w:rsid w:val="000162CD"/>
    <w:rsid w:val="00017452"/>
    <w:rsid w:val="0002150D"/>
    <w:rsid w:val="00025E19"/>
    <w:rsid w:val="00027E31"/>
    <w:rsid w:val="00030DCC"/>
    <w:rsid w:val="000330AE"/>
    <w:rsid w:val="0003548A"/>
    <w:rsid w:val="00043B67"/>
    <w:rsid w:val="00047E24"/>
    <w:rsid w:val="00052669"/>
    <w:rsid w:val="000568D6"/>
    <w:rsid w:val="0007137B"/>
    <w:rsid w:val="00071921"/>
    <w:rsid w:val="00073595"/>
    <w:rsid w:val="00073842"/>
    <w:rsid w:val="0007470E"/>
    <w:rsid w:val="00074779"/>
    <w:rsid w:val="00080DEC"/>
    <w:rsid w:val="00085E7D"/>
    <w:rsid w:val="000A32A5"/>
    <w:rsid w:val="000A4833"/>
    <w:rsid w:val="000B26BA"/>
    <w:rsid w:val="000B2ACE"/>
    <w:rsid w:val="000B611E"/>
    <w:rsid w:val="000B70A0"/>
    <w:rsid w:val="000C0B57"/>
    <w:rsid w:val="000C2207"/>
    <w:rsid w:val="000C25B5"/>
    <w:rsid w:val="000D471F"/>
    <w:rsid w:val="000D5ED5"/>
    <w:rsid w:val="000D61A3"/>
    <w:rsid w:val="000E052B"/>
    <w:rsid w:val="000E0FFC"/>
    <w:rsid w:val="000E7CAF"/>
    <w:rsid w:val="0010317A"/>
    <w:rsid w:val="00104360"/>
    <w:rsid w:val="00111687"/>
    <w:rsid w:val="001131BB"/>
    <w:rsid w:val="001152FF"/>
    <w:rsid w:val="00116F35"/>
    <w:rsid w:val="00123ACF"/>
    <w:rsid w:val="00125EA4"/>
    <w:rsid w:val="0013660F"/>
    <w:rsid w:val="00137DA2"/>
    <w:rsid w:val="0015207A"/>
    <w:rsid w:val="00157595"/>
    <w:rsid w:val="00157748"/>
    <w:rsid w:val="00160403"/>
    <w:rsid w:val="00160D1F"/>
    <w:rsid w:val="001653B9"/>
    <w:rsid w:val="00170F37"/>
    <w:rsid w:val="00176837"/>
    <w:rsid w:val="00184B07"/>
    <w:rsid w:val="00193308"/>
    <w:rsid w:val="00194032"/>
    <w:rsid w:val="001A083C"/>
    <w:rsid w:val="001A2513"/>
    <w:rsid w:val="001B213D"/>
    <w:rsid w:val="001B47F9"/>
    <w:rsid w:val="001C04F2"/>
    <w:rsid w:val="001C1663"/>
    <w:rsid w:val="001C1F66"/>
    <w:rsid w:val="001C53E4"/>
    <w:rsid w:val="001C6CCC"/>
    <w:rsid w:val="001E09F2"/>
    <w:rsid w:val="001E35F3"/>
    <w:rsid w:val="001E7F7E"/>
    <w:rsid w:val="001F788E"/>
    <w:rsid w:val="00201CB4"/>
    <w:rsid w:val="0020229D"/>
    <w:rsid w:val="002056C7"/>
    <w:rsid w:val="00214427"/>
    <w:rsid w:val="00216ACE"/>
    <w:rsid w:val="00217E35"/>
    <w:rsid w:val="00221293"/>
    <w:rsid w:val="002220DB"/>
    <w:rsid w:val="002266E0"/>
    <w:rsid w:val="00231152"/>
    <w:rsid w:val="00231DF6"/>
    <w:rsid w:val="00233690"/>
    <w:rsid w:val="0024030F"/>
    <w:rsid w:val="00246BB8"/>
    <w:rsid w:val="00247DF5"/>
    <w:rsid w:val="002550A3"/>
    <w:rsid w:val="00261C68"/>
    <w:rsid w:val="00261EE4"/>
    <w:rsid w:val="0026623B"/>
    <w:rsid w:val="002710C2"/>
    <w:rsid w:val="00277758"/>
    <w:rsid w:val="00284479"/>
    <w:rsid w:val="00285C83"/>
    <w:rsid w:val="002A04C0"/>
    <w:rsid w:val="002A2CE6"/>
    <w:rsid w:val="002A2F08"/>
    <w:rsid w:val="002C1C24"/>
    <w:rsid w:val="002C2781"/>
    <w:rsid w:val="002C69E1"/>
    <w:rsid w:val="002D25F0"/>
    <w:rsid w:val="002D2CA1"/>
    <w:rsid w:val="002D3811"/>
    <w:rsid w:val="002F5885"/>
    <w:rsid w:val="002F7CCC"/>
    <w:rsid w:val="00312214"/>
    <w:rsid w:val="003336AF"/>
    <w:rsid w:val="00335CB7"/>
    <w:rsid w:val="003378AD"/>
    <w:rsid w:val="00352485"/>
    <w:rsid w:val="0035568F"/>
    <w:rsid w:val="00355793"/>
    <w:rsid w:val="00360E35"/>
    <w:rsid w:val="003614EE"/>
    <w:rsid w:val="003720C1"/>
    <w:rsid w:val="0037306A"/>
    <w:rsid w:val="00374D0C"/>
    <w:rsid w:val="00375006"/>
    <w:rsid w:val="00377F0B"/>
    <w:rsid w:val="00383615"/>
    <w:rsid w:val="0038535C"/>
    <w:rsid w:val="00385C83"/>
    <w:rsid w:val="00387E40"/>
    <w:rsid w:val="00392BEE"/>
    <w:rsid w:val="003963C9"/>
    <w:rsid w:val="003966F1"/>
    <w:rsid w:val="003A10A0"/>
    <w:rsid w:val="003A11BB"/>
    <w:rsid w:val="003C2700"/>
    <w:rsid w:val="003C4160"/>
    <w:rsid w:val="003C7292"/>
    <w:rsid w:val="003D119A"/>
    <w:rsid w:val="003D12B9"/>
    <w:rsid w:val="003E68FB"/>
    <w:rsid w:val="003F47DB"/>
    <w:rsid w:val="003F7B58"/>
    <w:rsid w:val="00420449"/>
    <w:rsid w:val="004205A1"/>
    <w:rsid w:val="00421503"/>
    <w:rsid w:val="00421C1D"/>
    <w:rsid w:val="00430615"/>
    <w:rsid w:val="00432348"/>
    <w:rsid w:val="004406BF"/>
    <w:rsid w:val="0044566B"/>
    <w:rsid w:val="00445DD4"/>
    <w:rsid w:val="0044698E"/>
    <w:rsid w:val="00447943"/>
    <w:rsid w:val="00450A15"/>
    <w:rsid w:val="004539BC"/>
    <w:rsid w:val="00461502"/>
    <w:rsid w:val="00470B54"/>
    <w:rsid w:val="004725FF"/>
    <w:rsid w:val="004753D9"/>
    <w:rsid w:val="00486F19"/>
    <w:rsid w:val="00494420"/>
    <w:rsid w:val="0049454A"/>
    <w:rsid w:val="004A1423"/>
    <w:rsid w:val="004A1EFF"/>
    <w:rsid w:val="004B4390"/>
    <w:rsid w:val="004C1524"/>
    <w:rsid w:val="004C1D42"/>
    <w:rsid w:val="004C3B05"/>
    <w:rsid w:val="004E27E1"/>
    <w:rsid w:val="004E4505"/>
    <w:rsid w:val="004F0754"/>
    <w:rsid w:val="00501F81"/>
    <w:rsid w:val="0050209C"/>
    <w:rsid w:val="00503000"/>
    <w:rsid w:val="00512EFA"/>
    <w:rsid w:val="00515632"/>
    <w:rsid w:val="00521260"/>
    <w:rsid w:val="005231CD"/>
    <w:rsid w:val="005274DA"/>
    <w:rsid w:val="005325A6"/>
    <w:rsid w:val="00540F11"/>
    <w:rsid w:val="00554AE9"/>
    <w:rsid w:val="00556204"/>
    <w:rsid w:val="005569F2"/>
    <w:rsid w:val="00566CDE"/>
    <w:rsid w:val="00567FE6"/>
    <w:rsid w:val="005711CA"/>
    <w:rsid w:val="005845D3"/>
    <w:rsid w:val="005849E6"/>
    <w:rsid w:val="005A66D6"/>
    <w:rsid w:val="005B2D98"/>
    <w:rsid w:val="005B6335"/>
    <w:rsid w:val="005C3E98"/>
    <w:rsid w:val="005D04E2"/>
    <w:rsid w:val="005D1DEF"/>
    <w:rsid w:val="005D59AA"/>
    <w:rsid w:val="005E139F"/>
    <w:rsid w:val="005E40F0"/>
    <w:rsid w:val="005E5BB9"/>
    <w:rsid w:val="005E5BC5"/>
    <w:rsid w:val="005E73BD"/>
    <w:rsid w:val="005F22CC"/>
    <w:rsid w:val="005F2C8B"/>
    <w:rsid w:val="005F38EA"/>
    <w:rsid w:val="005F4B36"/>
    <w:rsid w:val="005F7D28"/>
    <w:rsid w:val="00620F32"/>
    <w:rsid w:val="006268D4"/>
    <w:rsid w:val="006276AF"/>
    <w:rsid w:val="00637CD3"/>
    <w:rsid w:val="00646BB6"/>
    <w:rsid w:val="00650447"/>
    <w:rsid w:val="00653A2F"/>
    <w:rsid w:val="00665B7C"/>
    <w:rsid w:val="00670B9E"/>
    <w:rsid w:val="006759A2"/>
    <w:rsid w:val="00685BF8"/>
    <w:rsid w:val="006925F6"/>
    <w:rsid w:val="00693BE9"/>
    <w:rsid w:val="006A30F9"/>
    <w:rsid w:val="006A70B6"/>
    <w:rsid w:val="006A7793"/>
    <w:rsid w:val="006B211F"/>
    <w:rsid w:val="006B5A8E"/>
    <w:rsid w:val="006C3976"/>
    <w:rsid w:val="006C576E"/>
    <w:rsid w:val="006D0C56"/>
    <w:rsid w:val="006D19CB"/>
    <w:rsid w:val="006D6BD6"/>
    <w:rsid w:val="006D746A"/>
    <w:rsid w:val="006E7531"/>
    <w:rsid w:val="006F0444"/>
    <w:rsid w:val="006F1C2B"/>
    <w:rsid w:val="006F350F"/>
    <w:rsid w:val="006F3BB1"/>
    <w:rsid w:val="00711402"/>
    <w:rsid w:val="00716022"/>
    <w:rsid w:val="0072216B"/>
    <w:rsid w:val="007271B5"/>
    <w:rsid w:val="0072789A"/>
    <w:rsid w:val="00730BA7"/>
    <w:rsid w:val="00731F11"/>
    <w:rsid w:val="00732F9A"/>
    <w:rsid w:val="007379E1"/>
    <w:rsid w:val="00741483"/>
    <w:rsid w:val="00744218"/>
    <w:rsid w:val="00751C32"/>
    <w:rsid w:val="00763B0B"/>
    <w:rsid w:val="007657EC"/>
    <w:rsid w:val="00766C1C"/>
    <w:rsid w:val="00767F83"/>
    <w:rsid w:val="00772270"/>
    <w:rsid w:val="00784CFF"/>
    <w:rsid w:val="0079561F"/>
    <w:rsid w:val="007C7767"/>
    <w:rsid w:val="007D39F8"/>
    <w:rsid w:val="007D5534"/>
    <w:rsid w:val="007E0E33"/>
    <w:rsid w:val="007E2095"/>
    <w:rsid w:val="007E42B7"/>
    <w:rsid w:val="007F1145"/>
    <w:rsid w:val="007F17AC"/>
    <w:rsid w:val="00801B77"/>
    <w:rsid w:val="00824D85"/>
    <w:rsid w:val="00827D5E"/>
    <w:rsid w:val="00832F41"/>
    <w:rsid w:val="00836A91"/>
    <w:rsid w:val="008373C0"/>
    <w:rsid w:val="00840CE8"/>
    <w:rsid w:val="0084765E"/>
    <w:rsid w:val="0085270B"/>
    <w:rsid w:val="00853044"/>
    <w:rsid w:val="00855470"/>
    <w:rsid w:val="0085618E"/>
    <w:rsid w:val="00862032"/>
    <w:rsid w:val="00867060"/>
    <w:rsid w:val="00881176"/>
    <w:rsid w:val="008815DA"/>
    <w:rsid w:val="00886B77"/>
    <w:rsid w:val="00894E70"/>
    <w:rsid w:val="008967D8"/>
    <w:rsid w:val="00896F1D"/>
    <w:rsid w:val="008A1561"/>
    <w:rsid w:val="008A1D25"/>
    <w:rsid w:val="008A25A6"/>
    <w:rsid w:val="008B3C4A"/>
    <w:rsid w:val="008B3C8F"/>
    <w:rsid w:val="008C2126"/>
    <w:rsid w:val="008C6735"/>
    <w:rsid w:val="008D15B8"/>
    <w:rsid w:val="008D2854"/>
    <w:rsid w:val="008D39DA"/>
    <w:rsid w:val="008D6F7B"/>
    <w:rsid w:val="008E0275"/>
    <w:rsid w:val="008E1F2F"/>
    <w:rsid w:val="008E4BD0"/>
    <w:rsid w:val="008F6F93"/>
    <w:rsid w:val="00901393"/>
    <w:rsid w:val="00911562"/>
    <w:rsid w:val="00911CDB"/>
    <w:rsid w:val="00911FC4"/>
    <w:rsid w:val="00913948"/>
    <w:rsid w:val="00917EDF"/>
    <w:rsid w:val="0092021F"/>
    <w:rsid w:val="00923220"/>
    <w:rsid w:val="00931794"/>
    <w:rsid w:val="00934C2A"/>
    <w:rsid w:val="00941071"/>
    <w:rsid w:val="0094205D"/>
    <w:rsid w:val="00946EC8"/>
    <w:rsid w:val="009603D2"/>
    <w:rsid w:val="00962030"/>
    <w:rsid w:val="00962583"/>
    <w:rsid w:val="00964843"/>
    <w:rsid w:val="009650AC"/>
    <w:rsid w:val="00965DAD"/>
    <w:rsid w:val="00976983"/>
    <w:rsid w:val="00976D98"/>
    <w:rsid w:val="00980058"/>
    <w:rsid w:val="00985008"/>
    <w:rsid w:val="009873FA"/>
    <w:rsid w:val="00994C38"/>
    <w:rsid w:val="009A29D5"/>
    <w:rsid w:val="009A5CA0"/>
    <w:rsid w:val="009B35AC"/>
    <w:rsid w:val="009D112E"/>
    <w:rsid w:val="009D25C7"/>
    <w:rsid w:val="009D3B04"/>
    <w:rsid w:val="009E6CBF"/>
    <w:rsid w:val="009F29C1"/>
    <w:rsid w:val="009F5E77"/>
    <w:rsid w:val="00A04A08"/>
    <w:rsid w:val="00A055FE"/>
    <w:rsid w:val="00A224B7"/>
    <w:rsid w:val="00A30864"/>
    <w:rsid w:val="00A34E95"/>
    <w:rsid w:val="00A41C52"/>
    <w:rsid w:val="00A44D5F"/>
    <w:rsid w:val="00A47F25"/>
    <w:rsid w:val="00A52822"/>
    <w:rsid w:val="00A54F38"/>
    <w:rsid w:val="00A64BE1"/>
    <w:rsid w:val="00A704C7"/>
    <w:rsid w:val="00A70B82"/>
    <w:rsid w:val="00A83AE7"/>
    <w:rsid w:val="00A9454D"/>
    <w:rsid w:val="00AA42C3"/>
    <w:rsid w:val="00AA61BE"/>
    <w:rsid w:val="00AB0570"/>
    <w:rsid w:val="00AB311E"/>
    <w:rsid w:val="00AB493B"/>
    <w:rsid w:val="00AC6EE0"/>
    <w:rsid w:val="00AD1A7D"/>
    <w:rsid w:val="00AD37AF"/>
    <w:rsid w:val="00AD40BD"/>
    <w:rsid w:val="00AE0FFA"/>
    <w:rsid w:val="00AE17FF"/>
    <w:rsid w:val="00AE4D26"/>
    <w:rsid w:val="00AF2170"/>
    <w:rsid w:val="00AF7BF6"/>
    <w:rsid w:val="00B04E3E"/>
    <w:rsid w:val="00B10583"/>
    <w:rsid w:val="00B202F6"/>
    <w:rsid w:val="00B215EC"/>
    <w:rsid w:val="00B249F9"/>
    <w:rsid w:val="00B309A9"/>
    <w:rsid w:val="00B40044"/>
    <w:rsid w:val="00B4515A"/>
    <w:rsid w:val="00B45FF0"/>
    <w:rsid w:val="00B625BF"/>
    <w:rsid w:val="00B71386"/>
    <w:rsid w:val="00B7277F"/>
    <w:rsid w:val="00B755ED"/>
    <w:rsid w:val="00B81CEC"/>
    <w:rsid w:val="00B84326"/>
    <w:rsid w:val="00B94AF5"/>
    <w:rsid w:val="00B94DB9"/>
    <w:rsid w:val="00B95CE5"/>
    <w:rsid w:val="00BA1216"/>
    <w:rsid w:val="00BB256F"/>
    <w:rsid w:val="00BB4DC1"/>
    <w:rsid w:val="00BB5D5E"/>
    <w:rsid w:val="00BB7A5C"/>
    <w:rsid w:val="00BD41F5"/>
    <w:rsid w:val="00BE39EE"/>
    <w:rsid w:val="00BF021E"/>
    <w:rsid w:val="00BF0281"/>
    <w:rsid w:val="00BF0E92"/>
    <w:rsid w:val="00BF3883"/>
    <w:rsid w:val="00C03F2B"/>
    <w:rsid w:val="00C07F81"/>
    <w:rsid w:val="00C11B4A"/>
    <w:rsid w:val="00C22476"/>
    <w:rsid w:val="00C22643"/>
    <w:rsid w:val="00C22EDF"/>
    <w:rsid w:val="00C23E6A"/>
    <w:rsid w:val="00C45FFD"/>
    <w:rsid w:val="00C5052A"/>
    <w:rsid w:val="00C851E6"/>
    <w:rsid w:val="00C95DDB"/>
    <w:rsid w:val="00C97243"/>
    <w:rsid w:val="00CA12E1"/>
    <w:rsid w:val="00CA4266"/>
    <w:rsid w:val="00CA7255"/>
    <w:rsid w:val="00CB2CC5"/>
    <w:rsid w:val="00CB74A9"/>
    <w:rsid w:val="00CC6273"/>
    <w:rsid w:val="00CC706E"/>
    <w:rsid w:val="00CC70CE"/>
    <w:rsid w:val="00CD214A"/>
    <w:rsid w:val="00CD3240"/>
    <w:rsid w:val="00CF54F7"/>
    <w:rsid w:val="00D006EE"/>
    <w:rsid w:val="00D01CC1"/>
    <w:rsid w:val="00D02801"/>
    <w:rsid w:val="00D036AA"/>
    <w:rsid w:val="00D0404E"/>
    <w:rsid w:val="00D079A3"/>
    <w:rsid w:val="00D129D3"/>
    <w:rsid w:val="00D21394"/>
    <w:rsid w:val="00D27934"/>
    <w:rsid w:val="00D319AB"/>
    <w:rsid w:val="00D32F0B"/>
    <w:rsid w:val="00D43ADA"/>
    <w:rsid w:val="00D469D6"/>
    <w:rsid w:val="00D54FB5"/>
    <w:rsid w:val="00D550D8"/>
    <w:rsid w:val="00D57916"/>
    <w:rsid w:val="00D57CBC"/>
    <w:rsid w:val="00D62FD9"/>
    <w:rsid w:val="00D725D2"/>
    <w:rsid w:val="00D752B2"/>
    <w:rsid w:val="00D75861"/>
    <w:rsid w:val="00D75E0A"/>
    <w:rsid w:val="00D9306B"/>
    <w:rsid w:val="00D95D23"/>
    <w:rsid w:val="00D9634C"/>
    <w:rsid w:val="00DA296B"/>
    <w:rsid w:val="00DA77F1"/>
    <w:rsid w:val="00DC3B82"/>
    <w:rsid w:val="00DC6D80"/>
    <w:rsid w:val="00DC7C08"/>
    <w:rsid w:val="00DC7F59"/>
    <w:rsid w:val="00DD633B"/>
    <w:rsid w:val="00DE1450"/>
    <w:rsid w:val="00DE4A4E"/>
    <w:rsid w:val="00E036F6"/>
    <w:rsid w:val="00E13407"/>
    <w:rsid w:val="00E13963"/>
    <w:rsid w:val="00E2009A"/>
    <w:rsid w:val="00E27B39"/>
    <w:rsid w:val="00E3191F"/>
    <w:rsid w:val="00E3545C"/>
    <w:rsid w:val="00E403B1"/>
    <w:rsid w:val="00E4177D"/>
    <w:rsid w:val="00E45449"/>
    <w:rsid w:val="00E47A34"/>
    <w:rsid w:val="00E557AF"/>
    <w:rsid w:val="00E5692D"/>
    <w:rsid w:val="00E632D8"/>
    <w:rsid w:val="00E64399"/>
    <w:rsid w:val="00E67146"/>
    <w:rsid w:val="00E72DAA"/>
    <w:rsid w:val="00E7380E"/>
    <w:rsid w:val="00E76C56"/>
    <w:rsid w:val="00E77CB1"/>
    <w:rsid w:val="00E9261E"/>
    <w:rsid w:val="00EA1D7B"/>
    <w:rsid w:val="00EA3A46"/>
    <w:rsid w:val="00EA4AD1"/>
    <w:rsid w:val="00EA4BA7"/>
    <w:rsid w:val="00EA4CB5"/>
    <w:rsid w:val="00EB109B"/>
    <w:rsid w:val="00EB2CFA"/>
    <w:rsid w:val="00EC2D5C"/>
    <w:rsid w:val="00EC5102"/>
    <w:rsid w:val="00ED025E"/>
    <w:rsid w:val="00ED74A0"/>
    <w:rsid w:val="00ED760A"/>
    <w:rsid w:val="00EE4C73"/>
    <w:rsid w:val="00EF0173"/>
    <w:rsid w:val="00EF3692"/>
    <w:rsid w:val="00F02611"/>
    <w:rsid w:val="00F12431"/>
    <w:rsid w:val="00F1475F"/>
    <w:rsid w:val="00F30986"/>
    <w:rsid w:val="00F365F0"/>
    <w:rsid w:val="00F54B36"/>
    <w:rsid w:val="00F631DA"/>
    <w:rsid w:val="00F716EE"/>
    <w:rsid w:val="00F730C0"/>
    <w:rsid w:val="00F745A7"/>
    <w:rsid w:val="00F81847"/>
    <w:rsid w:val="00F85CE9"/>
    <w:rsid w:val="00F93D33"/>
    <w:rsid w:val="00FA7E26"/>
    <w:rsid w:val="00FB39E6"/>
    <w:rsid w:val="00FB65A1"/>
    <w:rsid w:val="00FC25E9"/>
    <w:rsid w:val="00FD4E76"/>
    <w:rsid w:val="00FD6863"/>
    <w:rsid w:val="00FD724A"/>
    <w:rsid w:val="00FD766A"/>
    <w:rsid w:val="00FD7BC3"/>
    <w:rsid w:val="00FE56B3"/>
    <w:rsid w:val="00FE57BE"/>
    <w:rsid w:val="00FF1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528AC5"/>
  <w15:chartTrackingRefBased/>
  <w15:docId w15:val="{F99C16F7-3C9A-4679-BAF9-6F7ED2B0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D80"/>
    <w:rPr>
      <w:color w:val="212529" w:themeColor="text1"/>
    </w:rPr>
  </w:style>
  <w:style w:type="paragraph" w:styleId="Titre1">
    <w:name w:val="heading 1"/>
    <w:basedOn w:val="Normal"/>
    <w:next w:val="Normal"/>
    <w:link w:val="Titre1Car"/>
    <w:uiPriority w:val="9"/>
    <w:qFormat/>
    <w:rsid w:val="006F1C2B"/>
    <w:pPr>
      <w:keepNext/>
      <w:keepLines/>
      <w:numPr>
        <w:numId w:val="1"/>
      </w:numPr>
      <w:spacing w:before="480" w:after="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BD1E24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C2B"/>
    <w:pPr>
      <w:keepNext/>
      <w:keepLines/>
      <w:numPr>
        <w:ilvl w:val="1"/>
        <w:numId w:val="1"/>
      </w:numPr>
      <w:spacing w:before="200" w:after="0" w:line="240" w:lineRule="auto"/>
      <w:ind w:left="794" w:hanging="794"/>
      <w:jc w:val="both"/>
      <w:outlineLvl w:val="1"/>
    </w:pPr>
    <w:rPr>
      <w:rFonts w:asciiTheme="majorHAnsi" w:eastAsiaTheme="majorEastAsia" w:hAnsiTheme="majorHAnsi" w:cstheme="majorBidi"/>
      <w:b/>
      <w:bCs/>
      <w:color w:val="CD5358" w:themeColor="accent3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963C9"/>
    <w:pPr>
      <w:keepNext/>
      <w:keepLines/>
      <w:numPr>
        <w:ilvl w:val="2"/>
        <w:numId w:val="1"/>
      </w:numPr>
      <w:spacing w:before="200" w:after="120" w:line="240" w:lineRule="auto"/>
      <w:ind w:left="907" w:hanging="907"/>
      <w:jc w:val="both"/>
      <w:outlineLvl w:val="2"/>
    </w:pPr>
    <w:rPr>
      <w:rFonts w:ascii="Calibri" w:eastAsiaTheme="majorEastAsia" w:hAnsi="Calibri" w:cstheme="majorBidi"/>
      <w:b/>
      <w:bCs/>
      <w:color w:val="CD5358" w:themeColor="accent3"/>
      <w:sz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3191F"/>
    <w:pPr>
      <w:keepNext/>
      <w:keepLines/>
      <w:numPr>
        <w:ilvl w:val="3"/>
        <w:numId w:val="1"/>
      </w:numPr>
      <w:spacing w:before="200" w:after="240" w:line="240" w:lineRule="auto"/>
      <w:ind w:left="1021" w:hanging="1021"/>
      <w:jc w:val="both"/>
      <w:outlineLvl w:val="3"/>
    </w:pPr>
    <w:rPr>
      <w:rFonts w:ascii="Calibri" w:eastAsiaTheme="majorEastAsia" w:hAnsi="Calibri" w:cstheme="majorBidi"/>
      <w:b/>
      <w:bCs/>
      <w:i/>
      <w:iCs/>
      <w:sz w:val="28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3191F"/>
    <w:pPr>
      <w:keepNext/>
      <w:keepLines/>
      <w:numPr>
        <w:ilvl w:val="4"/>
        <w:numId w:val="1"/>
      </w:numPr>
      <w:spacing w:before="200" w:after="0" w:line="240" w:lineRule="auto"/>
      <w:ind w:left="1191" w:hanging="1191"/>
      <w:jc w:val="both"/>
      <w:outlineLvl w:val="4"/>
    </w:pPr>
    <w:rPr>
      <w:rFonts w:ascii="Calibri" w:eastAsiaTheme="majorEastAsia" w:hAnsi="Calibri" w:cstheme="majorBidi"/>
      <w:color w:val="5C090C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3191F"/>
    <w:pPr>
      <w:keepNext/>
      <w:keepLines/>
      <w:numPr>
        <w:ilvl w:val="5"/>
        <w:numId w:val="1"/>
      </w:numPr>
      <w:spacing w:before="200" w:after="0" w:line="240" w:lineRule="auto"/>
      <w:ind w:left="1361" w:hanging="1361"/>
      <w:jc w:val="both"/>
      <w:outlineLvl w:val="5"/>
    </w:pPr>
    <w:rPr>
      <w:rFonts w:asciiTheme="majorHAnsi" w:eastAsiaTheme="majorEastAsia" w:hAnsiTheme="majorHAnsi" w:cstheme="majorBidi"/>
      <w:i/>
      <w:iCs/>
      <w:color w:val="5C090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3191F"/>
    <w:pPr>
      <w:keepNext/>
      <w:keepLines/>
      <w:numPr>
        <w:ilvl w:val="6"/>
        <w:numId w:val="1"/>
      </w:numPr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515B65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E3191F"/>
    <w:pPr>
      <w:keepNext/>
      <w:keepLines/>
      <w:numPr>
        <w:ilvl w:val="7"/>
        <w:numId w:val="1"/>
      </w:numPr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515B65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3191F"/>
    <w:pPr>
      <w:keepNext/>
      <w:keepLines/>
      <w:numPr>
        <w:ilvl w:val="8"/>
        <w:numId w:val="1"/>
      </w:numPr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515B65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72789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E13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139F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13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660F"/>
  </w:style>
  <w:style w:type="paragraph" w:styleId="Pieddepage">
    <w:name w:val="footer"/>
    <w:basedOn w:val="Normal"/>
    <w:link w:val="PieddepageCar"/>
    <w:unhideWhenUsed/>
    <w:rsid w:val="001366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13660F"/>
  </w:style>
  <w:style w:type="character" w:customStyle="1" w:styleId="il">
    <w:name w:val="il"/>
    <w:basedOn w:val="Policepardfaut"/>
    <w:rsid w:val="00F365F0"/>
  </w:style>
  <w:style w:type="character" w:styleId="Lienhypertexte">
    <w:name w:val="Hyperlink"/>
    <w:basedOn w:val="Policepardfaut"/>
    <w:uiPriority w:val="99"/>
    <w:unhideWhenUsed/>
    <w:rsid w:val="00AB493B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6F1C2B"/>
    <w:rPr>
      <w:rFonts w:asciiTheme="majorHAnsi" w:eastAsiaTheme="majorEastAsia" w:hAnsiTheme="majorHAnsi" w:cstheme="majorBidi"/>
      <w:b/>
      <w:bCs/>
      <w:color w:val="BD1E24"/>
      <w:sz w:val="3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F1C2B"/>
    <w:rPr>
      <w:rFonts w:asciiTheme="majorHAnsi" w:eastAsiaTheme="majorEastAsia" w:hAnsiTheme="majorHAnsi" w:cstheme="majorBidi"/>
      <w:b/>
      <w:bCs/>
      <w:color w:val="CD5358" w:themeColor="accent3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3963C9"/>
    <w:rPr>
      <w:rFonts w:ascii="Calibri" w:eastAsiaTheme="majorEastAsia" w:hAnsi="Calibri" w:cstheme="majorBidi"/>
      <w:b/>
      <w:bCs/>
      <w:color w:val="CD5358" w:themeColor="accent3"/>
      <w:sz w:val="28"/>
    </w:rPr>
  </w:style>
  <w:style w:type="character" w:customStyle="1" w:styleId="Titre4Car">
    <w:name w:val="Titre 4 Car"/>
    <w:basedOn w:val="Policepardfaut"/>
    <w:link w:val="Titre4"/>
    <w:uiPriority w:val="9"/>
    <w:rsid w:val="00E3191F"/>
    <w:rPr>
      <w:rFonts w:ascii="Calibri" w:eastAsiaTheme="majorEastAsia" w:hAnsi="Calibri" w:cstheme="majorBidi"/>
      <w:b/>
      <w:bCs/>
      <w:i/>
      <w:iCs/>
      <w:color w:val="212529" w:themeColor="text1"/>
      <w:sz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E3191F"/>
    <w:rPr>
      <w:rFonts w:ascii="Calibri" w:eastAsiaTheme="majorEastAsia" w:hAnsi="Calibri" w:cstheme="majorBidi"/>
      <w:color w:val="5C090C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E3191F"/>
    <w:rPr>
      <w:rFonts w:asciiTheme="majorHAnsi" w:eastAsiaTheme="majorEastAsia" w:hAnsiTheme="majorHAnsi" w:cstheme="majorBidi"/>
      <w:i/>
      <w:iCs/>
      <w:color w:val="5C090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E3191F"/>
    <w:rPr>
      <w:rFonts w:asciiTheme="majorHAnsi" w:eastAsiaTheme="majorEastAsia" w:hAnsiTheme="majorHAnsi" w:cstheme="majorBidi"/>
      <w:i/>
      <w:iCs/>
      <w:color w:val="515B65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E3191F"/>
    <w:rPr>
      <w:rFonts w:asciiTheme="majorHAnsi" w:eastAsiaTheme="majorEastAsia" w:hAnsiTheme="majorHAnsi" w:cstheme="majorBidi"/>
      <w:color w:val="515B65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E3191F"/>
    <w:rPr>
      <w:rFonts w:asciiTheme="majorHAnsi" w:eastAsiaTheme="majorEastAsia" w:hAnsiTheme="majorHAnsi" w:cstheme="majorBidi"/>
      <w:i/>
      <w:iCs/>
      <w:color w:val="515B65" w:themeColor="text1" w:themeTint="BF"/>
      <w:sz w:val="20"/>
      <w:szCs w:val="20"/>
    </w:rPr>
  </w:style>
  <w:style w:type="paragraph" w:customStyle="1" w:styleId="Actionsfaire">
    <w:name w:val="Actions à faire"/>
    <w:basedOn w:val="Paragraphedeliste"/>
    <w:link w:val="ActionsfaireCar"/>
    <w:rsid w:val="00DE1450"/>
    <w:pPr>
      <w:ind w:left="0"/>
    </w:pPr>
    <w:rPr>
      <w:b/>
      <w:bCs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E1450"/>
  </w:style>
  <w:style w:type="character" w:customStyle="1" w:styleId="ActionsfaireCar">
    <w:name w:val="Actions à faire Car"/>
    <w:basedOn w:val="ParagraphedelisteCar"/>
    <w:link w:val="Actionsfaire"/>
    <w:rsid w:val="00DE1450"/>
    <w:rPr>
      <w:b/>
      <w:bCs/>
    </w:rPr>
  </w:style>
  <w:style w:type="table" w:styleId="Grilledutableau">
    <w:name w:val="Table Grid"/>
    <w:basedOn w:val="TableauNormal"/>
    <w:uiPriority w:val="39"/>
    <w:rsid w:val="00015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2">
    <w:name w:val="Grid Table 4 Accent 2"/>
    <w:basedOn w:val="TableauNormal"/>
    <w:uiPriority w:val="49"/>
    <w:rsid w:val="0001569F"/>
    <w:pPr>
      <w:spacing w:after="0" w:line="240" w:lineRule="auto"/>
    </w:pPr>
    <w:tblPr>
      <w:tblStyleRowBandSize w:val="1"/>
      <w:tblStyleColBandSize w:val="1"/>
      <w:tblBorders>
        <w:top w:val="single" w:sz="4" w:space="0" w:color="B28AA7" w:themeColor="accent2" w:themeTint="99"/>
        <w:left w:val="single" w:sz="4" w:space="0" w:color="B28AA7" w:themeColor="accent2" w:themeTint="99"/>
        <w:bottom w:val="single" w:sz="4" w:space="0" w:color="B28AA7" w:themeColor="accent2" w:themeTint="99"/>
        <w:right w:val="single" w:sz="4" w:space="0" w:color="B28AA7" w:themeColor="accent2" w:themeTint="99"/>
        <w:insideH w:val="single" w:sz="4" w:space="0" w:color="B28AA7" w:themeColor="accent2" w:themeTint="99"/>
        <w:insideV w:val="single" w:sz="4" w:space="0" w:color="B28AA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14B67" w:themeColor="accent2"/>
          <w:left w:val="single" w:sz="4" w:space="0" w:color="714B67" w:themeColor="accent2"/>
          <w:bottom w:val="single" w:sz="4" w:space="0" w:color="714B67" w:themeColor="accent2"/>
          <w:right w:val="single" w:sz="4" w:space="0" w:color="714B67" w:themeColor="accent2"/>
          <w:insideH w:val="nil"/>
          <w:insideV w:val="nil"/>
        </w:tcBorders>
        <w:shd w:val="clear" w:color="auto" w:fill="714B67" w:themeFill="accent2"/>
      </w:tcPr>
    </w:tblStylePr>
    <w:tblStylePr w:type="lastRow">
      <w:rPr>
        <w:b/>
        <w:bCs/>
      </w:rPr>
      <w:tblPr/>
      <w:tcPr>
        <w:tcBorders>
          <w:top w:val="double" w:sz="4" w:space="0" w:color="714B6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8E1" w:themeFill="accent2" w:themeFillTint="33"/>
      </w:tcPr>
    </w:tblStylePr>
    <w:tblStylePr w:type="band1Horz">
      <w:tblPr/>
      <w:tcPr>
        <w:shd w:val="clear" w:color="auto" w:fill="E5D8E1" w:themeFill="accent2" w:themeFillTint="33"/>
      </w:tcPr>
    </w:tblStylePr>
  </w:style>
  <w:style w:type="table" w:styleId="TableauGrille5Fonc-Accentuation2">
    <w:name w:val="Grid Table 5 Dark Accent 2"/>
    <w:basedOn w:val="TableauNormal"/>
    <w:uiPriority w:val="50"/>
    <w:rsid w:val="004945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8E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14B6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14B6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14B6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14B67" w:themeFill="accent2"/>
      </w:tcPr>
    </w:tblStylePr>
    <w:tblStylePr w:type="band1Vert">
      <w:tblPr/>
      <w:tcPr>
        <w:shd w:val="clear" w:color="auto" w:fill="CBB1C4" w:themeFill="accent2" w:themeFillTint="66"/>
      </w:tcPr>
    </w:tblStylePr>
    <w:tblStylePr w:type="band1Horz">
      <w:tblPr/>
      <w:tcPr>
        <w:shd w:val="clear" w:color="auto" w:fill="CBB1C4" w:themeFill="accent2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4945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auGrille4-Accentuation3">
    <w:name w:val="Grid Table 4 Accent 3"/>
    <w:basedOn w:val="TableauNormal"/>
    <w:uiPriority w:val="49"/>
    <w:rsid w:val="00A54F38"/>
    <w:pPr>
      <w:spacing w:after="0" w:line="240" w:lineRule="auto"/>
    </w:pPr>
    <w:tblPr>
      <w:tblStyleRowBandSize w:val="1"/>
      <w:tblStyleColBandSize w:val="1"/>
      <w:tblBorders>
        <w:top w:val="single" w:sz="4" w:space="0" w:color="E1979A" w:themeColor="accent3" w:themeTint="99"/>
        <w:left w:val="single" w:sz="4" w:space="0" w:color="E1979A" w:themeColor="accent3" w:themeTint="99"/>
        <w:bottom w:val="single" w:sz="4" w:space="0" w:color="E1979A" w:themeColor="accent3" w:themeTint="99"/>
        <w:right w:val="single" w:sz="4" w:space="0" w:color="E1979A" w:themeColor="accent3" w:themeTint="99"/>
        <w:insideH w:val="single" w:sz="4" w:space="0" w:color="E1979A" w:themeColor="accent3" w:themeTint="99"/>
        <w:insideV w:val="single" w:sz="4" w:space="0" w:color="E1979A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5358" w:themeColor="accent3"/>
          <w:left w:val="single" w:sz="4" w:space="0" w:color="CD5358" w:themeColor="accent3"/>
          <w:bottom w:val="single" w:sz="4" w:space="0" w:color="CD5358" w:themeColor="accent3"/>
          <w:right w:val="single" w:sz="4" w:space="0" w:color="CD5358" w:themeColor="accent3"/>
          <w:insideH w:val="nil"/>
          <w:insideV w:val="nil"/>
        </w:tcBorders>
        <w:shd w:val="clear" w:color="auto" w:fill="CD5358" w:themeFill="accent3"/>
      </w:tcPr>
    </w:tblStylePr>
    <w:tblStylePr w:type="lastRow">
      <w:rPr>
        <w:b/>
        <w:bCs/>
      </w:rPr>
      <w:tblPr/>
      <w:tcPr>
        <w:tcBorders>
          <w:top w:val="double" w:sz="4" w:space="0" w:color="CD535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D" w:themeFill="accent3" w:themeFillTint="33"/>
      </w:tcPr>
    </w:tblStylePr>
    <w:tblStylePr w:type="band1Horz">
      <w:tblPr/>
      <w:tcPr>
        <w:shd w:val="clear" w:color="auto" w:fill="F5DCDD" w:themeFill="accent3" w:themeFillTint="33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FA7E26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A7E26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A7E26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A7E2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A7E26"/>
    <w:rPr>
      <w:b/>
      <w:bCs/>
      <w:sz w:val="20"/>
      <w:szCs w:val="20"/>
    </w:rPr>
  </w:style>
  <w:style w:type="character" w:styleId="Accentuationlgre">
    <w:name w:val="Subtle Emphasis"/>
    <w:basedOn w:val="Policepardfaut"/>
    <w:uiPriority w:val="19"/>
    <w:qFormat/>
    <w:rsid w:val="00F93D33"/>
    <w:rPr>
      <w:i/>
      <w:iCs/>
      <w:color w:val="515B65" w:themeColor="text1" w:themeTint="BF"/>
    </w:rPr>
  </w:style>
  <w:style w:type="character" w:styleId="Accentuationintense">
    <w:name w:val="Intense Emphasis"/>
    <w:basedOn w:val="Policepardfaut"/>
    <w:uiPriority w:val="21"/>
    <w:qFormat/>
    <w:rsid w:val="00F93D33"/>
    <w:rPr>
      <w:i/>
      <w:iCs/>
      <w:color w:val="BA131A" w:themeColor="accent1"/>
    </w:rPr>
  </w:style>
  <w:style w:type="paragraph" w:styleId="Sansinterligne">
    <w:name w:val="No Spacing"/>
    <w:uiPriority w:val="1"/>
    <w:qFormat/>
    <w:rsid w:val="00F93D33"/>
    <w:pPr>
      <w:spacing w:after="0" w:line="240" w:lineRule="auto"/>
    </w:pPr>
  </w:style>
  <w:style w:type="paragraph" w:customStyle="1" w:styleId="CaptiveaExplanation">
    <w:name w:val="Captivea Explanation"/>
    <w:basedOn w:val="Sansinterligne"/>
    <w:link w:val="CaptiveaExplanationCar"/>
    <w:qFormat/>
    <w:rsid w:val="0092021F"/>
    <w:rPr>
      <w:i/>
      <w:iCs/>
      <w:color w:val="85919D" w:themeColor="text1" w:themeTint="80"/>
      <w:lang w:val="en-US"/>
    </w:rPr>
  </w:style>
  <w:style w:type="character" w:customStyle="1" w:styleId="CaptiveaExplanationCar">
    <w:name w:val="Captivea Explanation Car"/>
    <w:basedOn w:val="Policepardfaut"/>
    <w:link w:val="CaptiveaExplanation"/>
    <w:rsid w:val="005C3E98"/>
    <w:rPr>
      <w:i/>
      <w:iCs/>
      <w:color w:val="85919D" w:themeColor="text1" w:themeTint="80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6F1C2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BA131A" w:themeColor="accent1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1C2B"/>
    <w:rPr>
      <w:rFonts w:asciiTheme="majorHAnsi" w:eastAsiaTheme="majorEastAsia" w:hAnsiTheme="majorHAnsi" w:cstheme="majorBidi"/>
      <w:b/>
      <w:color w:val="BA131A" w:themeColor="accent1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1C2B"/>
    <w:pPr>
      <w:jc w:val="center"/>
    </w:pPr>
    <w:rPr>
      <w:color w:val="714B67" w:themeColor="accent2"/>
      <w:sz w:val="28"/>
      <w:lang w:val="en-US"/>
    </w:rPr>
  </w:style>
  <w:style w:type="character" w:customStyle="1" w:styleId="Sous-titreCar">
    <w:name w:val="Sous-titre Car"/>
    <w:basedOn w:val="Policepardfaut"/>
    <w:link w:val="Sous-titre"/>
    <w:uiPriority w:val="11"/>
    <w:rsid w:val="006F1C2B"/>
    <w:rPr>
      <w:color w:val="714B67" w:themeColor="accent2"/>
      <w:sz w:val="28"/>
      <w:lang w:val="en-US"/>
    </w:rPr>
  </w:style>
  <w:style w:type="paragraph" w:customStyle="1" w:styleId="Listestyle">
    <w:name w:val="Liste style"/>
    <w:basedOn w:val="Paragraphedeliste"/>
    <w:link w:val="ListestyleCar"/>
    <w:qFormat/>
    <w:rsid w:val="00566CDE"/>
    <w:pPr>
      <w:numPr>
        <w:numId w:val="2"/>
      </w:numPr>
      <w:spacing w:after="0"/>
    </w:pPr>
    <w:rPr>
      <w:color w:val="auto"/>
      <w:lang w:val="en-US"/>
    </w:rPr>
  </w:style>
  <w:style w:type="character" w:customStyle="1" w:styleId="ListestyleCar">
    <w:name w:val="Liste style Car"/>
    <w:basedOn w:val="ParagraphedelisteCar"/>
    <w:link w:val="Listestyle"/>
    <w:rsid w:val="00566CDE"/>
    <w:rPr>
      <w:lang w:val="en-US"/>
    </w:rPr>
  </w:style>
  <w:style w:type="paragraph" w:customStyle="1" w:styleId="Default">
    <w:name w:val="Default"/>
    <w:rsid w:val="00A224B7"/>
    <w:pPr>
      <w:autoSpaceDE w:val="0"/>
      <w:autoSpaceDN w:val="0"/>
      <w:adjustRightInd w:val="0"/>
      <w:spacing w:after="0" w:line="240" w:lineRule="auto"/>
    </w:pPr>
    <w:rPr>
      <w:rFonts w:ascii="HelveticaNeue Condensed" w:hAnsi="HelveticaNeue Condensed" w:cs="HelveticaNeue Condensed"/>
      <w:color w:val="000000"/>
      <w:sz w:val="24"/>
      <w:szCs w:val="24"/>
    </w:rPr>
  </w:style>
  <w:style w:type="paragraph" w:styleId="Notedebasdepage">
    <w:name w:val="footnote text"/>
    <w:basedOn w:val="Normal"/>
    <w:link w:val="NotedebasdepageCar"/>
    <w:semiHidden/>
    <w:unhideWhenUsed/>
    <w:rsid w:val="00A224B7"/>
    <w:pPr>
      <w:spacing w:after="0" w:line="240" w:lineRule="auto"/>
      <w:jc w:val="both"/>
    </w:pPr>
    <w:rPr>
      <w:rFonts w:ascii="Calibri" w:hAnsi="Calibri"/>
      <w:color w:val="auto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A224B7"/>
    <w:rPr>
      <w:rFonts w:ascii="Calibri" w:hAnsi="Calibri"/>
      <w:sz w:val="20"/>
      <w:szCs w:val="20"/>
    </w:rPr>
  </w:style>
  <w:style w:type="character" w:styleId="Appelnotedebasdep">
    <w:name w:val="footnote reference"/>
    <w:basedOn w:val="Policepardfaut"/>
    <w:semiHidden/>
    <w:unhideWhenUsed/>
    <w:rsid w:val="00A224B7"/>
    <w:rPr>
      <w:vertAlign w:val="superscript"/>
    </w:rPr>
  </w:style>
  <w:style w:type="paragraph" w:customStyle="1" w:styleId="Standard">
    <w:name w:val="Standard"/>
    <w:link w:val="StandardCar"/>
    <w:rsid w:val="00A224B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  <w:style w:type="character" w:customStyle="1" w:styleId="StandardCar">
    <w:name w:val="Standard Car"/>
    <w:basedOn w:val="Policepardfaut"/>
    <w:link w:val="Standard"/>
    <w:rsid w:val="00A224B7"/>
    <w:rPr>
      <w:rFonts w:ascii="Times New Roman" w:eastAsia="SimSun" w:hAnsi="Times New Roman" w:cs="Mangal"/>
      <w:kern w:val="3"/>
      <w:sz w:val="24"/>
      <w:szCs w:val="24"/>
      <w:lang w:val="en-US" w:eastAsia="zh-CN" w:bidi="hi-IN"/>
    </w:rPr>
  </w:style>
  <w:style w:type="paragraph" w:styleId="Listepuces">
    <w:name w:val="List Bullet"/>
    <w:basedOn w:val="Normal"/>
    <w:uiPriority w:val="99"/>
    <w:unhideWhenUsed/>
    <w:rsid w:val="00A224B7"/>
    <w:pPr>
      <w:widowControl w:val="0"/>
      <w:numPr>
        <w:numId w:val="4"/>
      </w:numPr>
      <w:suppressAutoHyphens/>
      <w:autoSpaceDN w:val="0"/>
      <w:spacing w:after="0" w:line="240" w:lineRule="auto"/>
      <w:contextualSpacing/>
      <w:textAlignment w:val="baseline"/>
    </w:pPr>
    <w:rPr>
      <w:rFonts w:ascii="Times New Roman" w:eastAsia="SimSun" w:hAnsi="Times New Roman" w:cs="Mangal"/>
      <w:color w:val="auto"/>
      <w:kern w:val="3"/>
      <w:szCs w:val="21"/>
      <w:lang w:eastAsia="zh-CN" w:bidi="hi-IN"/>
    </w:rPr>
  </w:style>
  <w:style w:type="paragraph" w:styleId="Listepuces2">
    <w:name w:val="List Bullet 2"/>
    <w:basedOn w:val="Normal"/>
    <w:uiPriority w:val="99"/>
    <w:unhideWhenUsed/>
    <w:rsid w:val="00A224B7"/>
    <w:pPr>
      <w:widowControl w:val="0"/>
      <w:numPr>
        <w:ilvl w:val="1"/>
        <w:numId w:val="4"/>
      </w:numPr>
      <w:suppressAutoHyphens/>
      <w:autoSpaceDN w:val="0"/>
      <w:spacing w:after="0" w:line="240" w:lineRule="auto"/>
      <w:contextualSpacing/>
      <w:textAlignment w:val="baseline"/>
    </w:pPr>
    <w:rPr>
      <w:rFonts w:ascii="Times New Roman" w:eastAsia="SimSun" w:hAnsi="Times New Roman" w:cs="Mangal"/>
      <w:color w:val="auto"/>
      <w:kern w:val="3"/>
      <w:szCs w:val="21"/>
      <w:lang w:eastAsia="zh-CN" w:bidi="hi-IN"/>
    </w:rPr>
  </w:style>
  <w:style w:type="paragraph" w:styleId="Listepuces3">
    <w:name w:val="List Bullet 3"/>
    <w:basedOn w:val="Normal"/>
    <w:uiPriority w:val="99"/>
    <w:semiHidden/>
    <w:unhideWhenUsed/>
    <w:rsid w:val="00A224B7"/>
    <w:pPr>
      <w:widowControl w:val="0"/>
      <w:numPr>
        <w:ilvl w:val="2"/>
        <w:numId w:val="4"/>
      </w:numPr>
      <w:suppressAutoHyphens/>
      <w:autoSpaceDN w:val="0"/>
      <w:spacing w:after="0" w:line="240" w:lineRule="auto"/>
      <w:contextualSpacing/>
      <w:textAlignment w:val="baseline"/>
    </w:pPr>
    <w:rPr>
      <w:rFonts w:ascii="Times New Roman" w:eastAsia="SimSun" w:hAnsi="Times New Roman" w:cs="Mangal"/>
      <w:color w:val="auto"/>
      <w:kern w:val="3"/>
      <w:szCs w:val="21"/>
      <w:lang w:eastAsia="zh-CN" w:bidi="hi-I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A224B7"/>
    <w:pPr>
      <w:numPr>
        <w:numId w:val="0"/>
      </w:numPr>
      <w:spacing w:before="240" w:line="259" w:lineRule="auto"/>
      <w:jc w:val="left"/>
      <w:outlineLvl w:val="9"/>
    </w:pPr>
    <w:rPr>
      <w:b w:val="0"/>
      <w:bCs w:val="0"/>
      <w:color w:val="8B0E13" w:themeColor="accent1" w:themeShade="BF"/>
      <w:sz w:val="32"/>
      <w:szCs w:val="3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224B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224B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A224B7"/>
    <w:pPr>
      <w:spacing w:after="100"/>
      <w:ind w:left="480"/>
    </w:pPr>
  </w:style>
  <w:style w:type="character" w:styleId="Accentuation">
    <w:name w:val="Emphasis"/>
    <w:basedOn w:val="Policepardfaut"/>
    <w:uiPriority w:val="20"/>
    <w:qFormat/>
    <w:rsid w:val="00946EC8"/>
    <w:rPr>
      <w:i/>
      <w:iCs/>
    </w:rPr>
  </w:style>
  <w:style w:type="character" w:styleId="Mentionnonrsolue">
    <w:name w:val="Unresolved Mention"/>
    <w:basedOn w:val="Policepardfaut"/>
    <w:uiPriority w:val="99"/>
    <w:semiHidden/>
    <w:unhideWhenUsed/>
    <w:rsid w:val="00284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5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28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810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doo.com/documentation/16.0/fr/applications/websites/elearning.html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odoo.com/documentation/16.0/fr/applications/marketing/surveys/create.html" TargetMode="Externa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a%20Jessu\Downloads\MODELE_Plan%20Assurance%20Qualit&#233;.dotx" TargetMode="External"/></Relationships>
</file>

<file path=word/theme/theme1.xml><?xml version="1.0" encoding="utf-8"?>
<a:theme xmlns:a="http://schemas.openxmlformats.org/drawingml/2006/main" name="Thème Office">
  <a:themeElements>
    <a:clrScheme name="CAPTIVEA">
      <a:dk1>
        <a:srgbClr val="212529"/>
      </a:dk1>
      <a:lt1>
        <a:sysClr val="window" lastClr="FFFFFF"/>
      </a:lt1>
      <a:dk2>
        <a:srgbClr val="8F8F8F"/>
      </a:dk2>
      <a:lt2>
        <a:srgbClr val="E7E6E6"/>
      </a:lt2>
      <a:accent1>
        <a:srgbClr val="BA131A"/>
      </a:accent1>
      <a:accent2>
        <a:srgbClr val="714B67"/>
      </a:accent2>
      <a:accent3>
        <a:srgbClr val="CD5358"/>
      </a:accent3>
      <a:accent4>
        <a:srgbClr val="E29C9F"/>
      </a:accent4>
      <a:accent5>
        <a:srgbClr val="8F8F8F"/>
      </a:accent5>
      <a:accent6>
        <a:srgbClr val="70AD47"/>
      </a:accent6>
      <a:hlink>
        <a:srgbClr val="BA131A"/>
      </a:hlink>
      <a:folHlink>
        <a:srgbClr val="714B67"/>
      </a:folHlink>
    </a:clrScheme>
    <a:fontScheme name="Personnalisé 2">
      <a:majorFont>
        <a:latin typeface="Tahoma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4913b6-04fa-4134-94cc-857def7f27c4">
      <Terms xmlns="http://schemas.microsoft.com/office/infopath/2007/PartnerControls"/>
    </lcf76f155ced4ddcb4097134ff3c332f>
    <TaxCatchAll xmlns="1b4ce469-5547-4c0a-a384-c2eccd8050e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90F6D298E2C44969C1A2892D3C184" ma:contentTypeVersion="22" ma:contentTypeDescription="Create a new document." ma:contentTypeScope="" ma:versionID="a57e4fcd2a77cfe574be5083ecceaae7">
  <xsd:schema xmlns:xsd="http://www.w3.org/2001/XMLSchema" xmlns:xs="http://www.w3.org/2001/XMLSchema" xmlns:p="http://schemas.microsoft.com/office/2006/metadata/properties" xmlns:ns2="1b4ce469-5547-4c0a-a384-c2eccd8050e9" xmlns:ns3="224913b6-04fa-4134-94cc-857def7f27c4" targetNamespace="http://schemas.microsoft.com/office/2006/metadata/properties" ma:root="true" ma:fieldsID="913b46fa9bc1958dfaa69bddf67de5c1" ns2:_="" ns3:_="">
    <xsd:import namespace="1b4ce469-5547-4c0a-a384-c2eccd8050e9"/>
    <xsd:import namespace="224913b6-04fa-4134-94cc-857def7f27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ce469-5547-4c0a-a384-c2eccd8050e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36a34f4-1e4e-4aa6-97b5-7b00e672b32c}" ma:internalName="TaxCatchAll" ma:showField="CatchAllData" ma:web="1b4ce469-5547-4c0a-a384-c2eccd8050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4913b6-04fa-4134-94cc-857def7f2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37781493-92cc-4c4b-b8d6-44341a08c9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73111-B721-4EE5-B763-E4041E72D426}">
  <ds:schemaRefs>
    <ds:schemaRef ds:uri="http://schemas.microsoft.com/office/2006/metadata/properties"/>
    <ds:schemaRef ds:uri="http://schemas.microsoft.com/office/infopath/2007/PartnerControls"/>
    <ds:schemaRef ds:uri="224913b6-04fa-4134-94cc-857def7f27c4"/>
    <ds:schemaRef ds:uri="1b4ce469-5547-4c0a-a384-c2eccd8050e9"/>
  </ds:schemaRefs>
</ds:datastoreItem>
</file>

<file path=customXml/itemProps2.xml><?xml version="1.0" encoding="utf-8"?>
<ds:datastoreItem xmlns:ds="http://schemas.openxmlformats.org/officeDocument/2006/customXml" ds:itemID="{B68A8C99-4995-4701-960A-7455ED1CC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DCFAC9-AF0C-4A3A-AEBD-A7FFC39F5A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4ce469-5547-4c0a-a384-c2eccd8050e9"/>
    <ds:schemaRef ds:uri="224913b6-04fa-4134-94cc-857def7f27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58A96B-5469-4DB5-B20F-2B20F1640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MODELE_Plan Assurance Qualité</Template>
  <TotalTime>409</TotalTime>
  <Pages>7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4254</CharactersWithSpaces>
  <SharedDoc>false</SharedDoc>
  <HLinks>
    <vt:vector size="6" baseType="variant"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_Toc175232333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Jessu</dc:creator>
  <cp:keywords/>
  <dc:description/>
  <cp:lastModifiedBy>Eva Jessu</cp:lastModifiedBy>
  <cp:revision>77</cp:revision>
  <cp:lastPrinted>2024-07-04T23:45:00Z</cp:lastPrinted>
  <dcterms:created xsi:type="dcterms:W3CDTF">2024-08-22T21:59:00Z</dcterms:created>
  <dcterms:modified xsi:type="dcterms:W3CDTF">2024-09-11T12:51:00Z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0x0101004FA90F6D298E2C44969C1A2892D3C184</vt:lpwstr>
  </property>
  <property fmtid="{D5CDD505-2E9C-101B-9397-08002B2CF9AE}" pid="3" name="MediaServiceImageTags">
    <vt:lpwstr/>
  </property>
</Properties>
</file>